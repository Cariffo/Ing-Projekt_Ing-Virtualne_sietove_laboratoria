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89" w:type="dxa"/>
        <w:tblInd w:w="-630" w:type="dxa"/>
        <w:tblLayout w:type="fixed"/>
        <w:tblLook w:val="0000" w:firstRow="0" w:lastRow="0" w:firstColumn="0" w:lastColumn="0" w:noHBand="0" w:noVBand="0"/>
      </w:tblPr>
      <w:tblGrid>
        <w:gridCol w:w="4243"/>
        <w:gridCol w:w="5346"/>
      </w:tblGrid>
      <w:tr w:rsidR="001022DD" w:rsidRPr="007D6229" w:rsidTr="00C31D91">
        <w:trPr>
          <w:trHeight w:val="4784"/>
        </w:trPr>
        <w:tc>
          <w:tcPr>
            <w:tcW w:w="9589" w:type="dxa"/>
            <w:gridSpan w:val="2"/>
          </w:tcPr>
          <w:p w:rsidR="001022DD" w:rsidRPr="007D6229" w:rsidRDefault="001022DD" w:rsidP="00C31D91">
            <w:pPr>
              <w:pStyle w:val="ZPMetadata"/>
            </w:pPr>
            <w:r w:rsidRPr="007D6229">
              <w:rPr>
                <w:bCs/>
              </w:rPr>
              <w:br w:type="page"/>
            </w:r>
            <w:r w:rsidRPr="007D6229">
              <w:rPr>
                <w:bCs/>
              </w:rPr>
              <w:br w:type="page"/>
            </w:r>
            <w:r w:rsidRPr="007D6229">
              <w:fldChar w:fldCharType="begin"/>
            </w:r>
            <w:r w:rsidRPr="007D6229">
              <w:instrText xml:space="preserve"> ASK  Univerzita "Zadajte presný názov UNIVERZITY"</w:instrText>
            </w:r>
            <w:r w:rsidRPr="007D6229">
              <w:fldChar w:fldCharType="separate"/>
            </w:r>
            <w:bookmarkStart w:id="0" w:name="Univerzita"/>
            <w:r w:rsidRPr="007D6229">
              <w:t>Žilinská univerzita v Žiline</w:t>
            </w:r>
            <w:bookmarkEnd w:id="0"/>
            <w:r w:rsidRPr="007D6229">
              <w:fldChar w:fldCharType="end"/>
            </w:r>
            <w:r w:rsidRPr="007D6229">
              <w:t xml:space="preserve">žilinská univerzita v </w:t>
            </w:r>
            <w:proofErr w:type="spellStart"/>
            <w:r w:rsidRPr="007D6229">
              <w:t>žiline</w:t>
            </w:r>
            <w:proofErr w:type="spellEnd"/>
          </w:p>
          <w:p w:rsidR="001022DD" w:rsidRPr="007D6229" w:rsidRDefault="001022DD" w:rsidP="00C31D91">
            <w:pPr>
              <w:pStyle w:val="ZPMetadata2"/>
            </w:pPr>
            <w:r w:rsidRPr="007D6229">
              <w:fldChar w:fldCharType="begin"/>
            </w:r>
            <w:r w:rsidRPr="007D6229">
              <w:instrText xml:space="preserve"> ASK  Fakulta "Zadajte presný názov FAKULTY"</w:instrText>
            </w:r>
            <w:r w:rsidRPr="007D6229">
              <w:fldChar w:fldCharType="separate"/>
            </w:r>
            <w:bookmarkStart w:id="1" w:name="Fakulta"/>
            <w:r w:rsidRPr="007D6229">
              <w:t>Fakulta riadenia a informatiky</w:t>
            </w:r>
            <w:bookmarkEnd w:id="1"/>
            <w:r w:rsidRPr="007D6229">
              <w:fldChar w:fldCharType="end"/>
            </w:r>
            <w:r w:rsidRPr="007D6229">
              <w:t>fakulta riadenia a informatiky</w:t>
            </w:r>
          </w:p>
          <w:p w:rsidR="001022DD" w:rsidRPr="007D6229" w:rsidRDefault="001022DD" w:rsidP="00C31D91">
            <w:pPr>
              <w:pStyle w:val="ZPMetadata2"/>
            </w:pPr>
            <w:r w:rsidRPr="007D6229">
              <w:t>Katedra informačných sietí</w:t>
            </w:r>
          </w:p>
          <w:p w:rsidR="001022DD" w:rsidRPr="007D6229" w:rsidRDefault="001022DD" w:rsidP="00C31D91">
            <w:pPr>
              <w:pStyle w:val="ZPMetadata"/>
            </w:pPr>
          </w:p>
        </w:tc>
      </w:tr>
      <w:tr w:rsidR="001022DD" w:rsidRPr="007D6229" w:rsidTr="00C31D91">
        <w:trPr>
          <w:trHeight w:val="1512"/>
        </w:trPr>
        <w:tc>
          <w:tcPr>
            <w:tcW w:w="9589" w:type="dxa"/>
            <w:gridSpan w:val="2"/>
            <w:vAlign w:val="center"/>
          </w:tcPr>
          <w:p w:rsidR="001022DD" w:rsidRPr="007D6229" w:rsidRDefault="001022DD" w:rsidP="00C31D91">
            <w:pPr>
              <w:pStyle w:val="ZPTypprce"/>
            </w:pPr>
          </w:p>
          <w:p w:rsidR="001022DD" w:rsidRPr="007D6229" w:rsidRDefault="001022DD" w:rsidP="001022DD">
            <w:pPr>
              <w:pStyle w:val="ZPTypprce"/>
            </w:pPr>
            <w:r w:rsidRPr="007D6229">
              <w:t xml:space="preserve">inštalačná </w:t>
            </w:r>
            <w:r w:rsidR="00FA5DE3">
              <w:t xml:space="preserve">a používateľská </w:t>
            </w:r>
            <w:r w:rsidRPr="007D6229">
              <w:t>príručka n</w:t>
            </w:r>
            <w:r w:rsidRPr="007D6229">
              <w:t>á</w:t>
            </w:r>
            <w:r w:rsidRPr="007D6229">
              <w:t xml:space="preserve">stroja </w:t>
            </w:r>
            <w:proofErr w:type="spellStart"/>
            <w:r w:rsidRPr="007D6229">
              <w:t>viro</w:t>
            </w:r>
            <w:proofErr w:type="spellEnd"/>
            <w:r w:rsidRPr="007D6229">
              <w:fldChar w:fldCharType="begin"/>
            </w:r>
            <w:r w:rsidRPr="007D6229">
              <w:instrText xml:space="preserve"> ASK  PodnazovPrace "Zadajte PODNÁZOV práce"</w:instrText>
            </w:r>
            <w:r w:rsidRPr="007D6229">
              <w:fldChar w:fldCharType="separate"/>
            </w:r>
            <w:bookmarkStart w:id="2" w:name="PodnazovPrace"/>
            <w:r w:rsidRPr="007D6229">
              <w:t xml:space="preserve">Podnázov práce </w:t>
            </w:r>
            <w:bookmarkEnd w:id="2"/>
            <w:r w:rsidRPr="007D6229">
              <w:fldChar w:fldCharType="end"/>
            </w:r>
          </w:p>
        </w:tc>
      </w:tr>
      <w:tr w:rsidR="001022DD" w:rsidRPr="007D6229" w:rsidTr="00C31D91">
        <w:trPr>
          <w:trHeight w:val="5665"/>
        </w:trPr>
        <w:tc>
          <w:tcPr>
            <w:tcW w:w="9589" w:type="dxa"/>
            <w:gridSpan w:val="2"/>
            <w:vAlign w:val="center"/>
          </w:tcPr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Osobndaje"/>
            </w:pPr>
          </w:p>
          <w:p w:rsidR="001022DD" w:rsidRPr="007D6229" w:rsidRDefault="001022DD" w:rsidP="00C31D91">
            <w:pPr>
              <w:pStyle w:val="ZPVedciprce"/>
            </w:pPr>
            <w:r w:rsidRPr="007D6229">
              <w:t>Žilina, 2013</w:t>
            </w:r>
            <w:r w:rsidRPr="007D6229">
              <w:fldChar w:fldCharType="begin"/>
            </w:r>
            <w:r w:rsidRPr="007D6229">
              <w:instrText xml:space="preserve"> ASK TypPrace "Zadajte TYP práce"</w:instrText>
            </w:r>
            <w:r w:rsidRPr="007D6229">
              <w:fldChar w:fldCharType="separate"/>
            </w:r>
            <w:bookmarkStart w:id="3" w:name="TypPrace"/>
            <w:r w:rsidRPr="007D6229">
              <w:t>Bakalárska práca</w:t>
            </w:r>
            <w:bookmarkEnd w:id="3"/>
            <w:r w:rsidRPr="007D6229">
              <w:fldChar w:fldCharType="end"/>
            </w:r>
          </w:p>
        </w:tc>
      </w:tr>
      <w:tr w:rsidR="001022DD" w:rsidRPr="007D6229" w:rsidTr="00C31D91">
        <w:trPr>
          <w:trHeight w:val="70"/>
        </w:trPr>
        <w:tc>
          <w:tcPr>
            <w:tcW w:w="4243" w:type="dxa"/>
            <w:vAlign w:val="center"/>
          </w:tcPr>
          <w:p w:rsidR="001022DD" w:rsidRPr="007D6229" w:rsidRDefault="001022DD" w:rsidP="00C31D91">
            <w:pPr>
              <w:pStyle w:val="ZPMetadata"/>
              <w:rPr>
                <w:lang w:eastAsia="zh-CN"/>
              </w:rPr>
            </w:pPr>
          </w:p>
        </w:tc>
        <w:tc>
          <w:tcPr>
            <w:tcW w:w="5346" w:type="dxa"/>
            <w:vAlign w:val="center"/>
          </w:tcPr>
          <w:p w:rsidR="001022DD" w:rsidRPr="007D6229" w:rsidRDefault="001022DD" w:rsidP="00C31D91">
            <w:pPr>
              <w:pStyle w:val="ZPMetadata"/>
            </w:pPr>
          </w:p>
        </w:tc>
      </w:tr>
    </w:tbl>
    <w:p w:rsidR="00D839C5" w:rsidRPr="007D6229" w:rsidRDefault="00D839C5" w:rsidP="001022DD">
      <w:pPr>
        <w:spacing w:before="0" w:line="240" w:lineRule="auto"/>
        <w:ind w:firstLine="0"/>
        <w:jc w:val="left"/>
      </w:pPr>
    </w:p>
    <w:p w:rsidR="002D4A6B" w:rsidRPr="007D6229" w:rsidRDefault="002D4A6B" w:rsidP="001022DD">
      <w:pPr>
        <w:ind w:firstLine="0"/>
        <w:rPr>
          <w:sz w:val="28"/>
          <w:szCs w:val="20"/>
        </w:rPr>
      </w:pPr>
    </w:p>
    <w:p w:rsidR="00641E61" w:rsidRPr="007D6229" w:rsidRDefault="00DD15F7" w:rsidP="00EB7671">
      <w:pPr>
        <w:pStyle w:val="ZPNadpis1"/>
      </w:pPr>
      <w:bookmarkStart w:id="4" w:name="_Toc376799871"/>
      <w:r w:rsidRPr="007D6229">
        <w:lastRenderedPageBreak/>
        <w:t>o</w:t>
      </w:r>
      <w:r w:rsidR="00641E61" w:rsidRPr="007D6229">
        <w:t>bsah</w:t>
      </w:r>
      <w:bookmarkEnd w:id="4"/>
    </w:p>
    <w:p w:rsidR="00165338" w:rsidRDefault="00491DBD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r w:rsidRPr="007D6229">
        <w:rPr>
          <w:b w:val="0"/>
          <w:bCs w:val="0"/>
          <w:noProof w:val="0"/>
        </w:rPr>
        <w:fldChar w:fldCharType="begin"/>
      </w:r>
      <w:r w:rsidRPr="007D6229">
        <w:rPr>
          <w:b w:val="0"/>
          <w:bCs w:val="0"/>
          <w:noProof w:val="0"/>
        </w:rPr>
        <w:instrText xml:space="preserve"> TOC \o "1-3" \h \z </w:instrText>
      </w:r>
      <w:r w:rsidRPr="007D6229">
        <w:rPr>
          <w:b w:val="0"/>
          <w:bCs w:val="0"/>
          <w:noProof w:val="0"/>
        </w:rPr>
        <w:fldChar w:fldCharType="separate"/>
      </w:r>
      <w:hyperlink w:anchor="_Toc376799871" w:history="1">
        <w:r w:rsidR="00165338" w:rsidRPr="00000C2B">
          <w:rPr>
            <w:rStyle w:val="Hypertextovprepojenie"/>
          </w:rPr>
          <w:t>obsah</w:t>
        </w:r>
        <w:r w:rsidR="00165338">
          <w:rPr>
            <w:webHidden/>
          </w:rPr>
          <w:tab/>
        </w:r>
        <w:r w:rsidR="00165338">
          <w:rPr>
            <w:webHidden/>
          </w:rPr>
          <w:fldChar w:fldCharType="begin"/>
        </w:r>
        <w:r w:rsidR="00165338">
          <w:rPr>
            <w:webHidden/>
          </w:rPr>
          <w:instrText xml:space="preserve"> PAGEREF _Toc376799871 \h </w:instrText>
        </w:r>
        <w:r w:rsidR="00165338">
          <w:rPr>
            <w:webHidden/>
          </w:rPr>
        </w:r>
        <w:r w:rsidR="00165338">
          <w:rPr>
            <w:webHidden/>
          </w:rPr>
          <w:fldChar w:fldCharType="separate"/>
        </w:r>
        <w:r w:rsidR="00165338">
          <w:rPr>
            <w:webHidden/>
          </w:rPr>
          <w:t>2</w:t>
        </w:r>
        <w:r w:rsidR="00165338"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72" w:history="1">
        <w:r w:rsidRPr="00000C2B">
          <w:rPr>
            <w:rStyle w:val="Hypertextovprepojenie"/>
          </w:rPr>
          <w:t>zoznam použitých obrázkov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73" w:history="1">
        <w:r w:rsidRPr="00000C2B">
          <w:rPr>
            <w:rStyle w:val="Hypertextovprepojenie"/>
          </w:rPr>
          <w:t>Zoznam použitých skratiek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74" w:history="1">
        <w:r w:rsidRPr="00000C2B">
          <w:rPr>
            <w:rStyle w:val="Hypertextovprepojenie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úvod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75" w:history="1">
        <w:r w:rsidRPr="00000C2B">
          <w:rPr>
            <w:rStyle w:val="Hypertextovprepojenie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Predpoklady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76" w:history="1">
        <w:r w:rsidRPr="00000C2B">
          <w:rPr>
            <w:rStyle w:val="Hypertextovprepojenie"/>
          </w:rPr>
          <w:t>2.1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Popis architektúry a východiskového stavu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77" w:history="1">
        <w:r w:rsidRPr="00000C2B">
          <w:rPr>
            <w:rStyle w:val="Hypertextovprepojenie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Server s požadovaným 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78" w:history="1">
        <w:r w:rsidRPr="00000C2B">
          <w:rPr>
            <w:rStyle w:val="Hypertextovprepojenie"/>
          </w:rPr>
          <w:t>3.1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Požiadavky na HW platformu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79" w:history="1">
        <w:r w:rsidRPr="00000C2B">
          <w:rPr>
            <w:rStyle w:val="Hypertextovprepojenie"/>
          </w:rPr>
          <w:t>3.2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Operačný systém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80" w:history="1">
        <w:r w:rsidRPr="00000C2B">
          <w:rPr>
            <w:rStyle w:val="Hypertextovprepojenie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Simulačný nástroj Dynamips s rozšírením Dynagen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81" w:history="1">
        <w:r w:rsidRPr="00000C2B">
          <w:rPr>
            <w:rStyle w:val="Hypertextovprepojenie"/>
          </w:rPr>
          <w:t>4.1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Inštalácia balíkov Dynamips a Dynagen v OS debian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82" w:history="1">
        <w:r w:rsidRPr="00000C2B">
          <w:rPr>
            <w:rStyle w:val="Hypertextovprepojenie"/>
          </w:rPr>
          <w:t>4.2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Použitie vhodného 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83" w:history="1">
        <w:r w:rsidRPr="00000C2B">
          <w:rPr>
            <w:rStyle w:val="Hypertextovprepojenie"/>
          </w:rPr>
          <w:t>4.3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Oboznámenie s riešením Dynamips/Dynagen a jeho optimalizácia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84" w:history="1">
        <w:r w:rsidRPr="00000C2B">
          <w:rPr>
            <w:rStyle w:val="Hypertextovprepojenie"/>
          </w:rPr>
          <w:t>4.3.1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Dynamips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85" w:history="1">
        <w:r w:rsidRPr="00000C2B">
          <w:rPr>
            <w:rStyle w:val="Hypertextovprepojenie"/>
          </w:rPr>
          <w:t>4.3.2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Dynagen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86" w:history="1">
        <w:r w:rsidRPr="00000C2B">
          <w:rPr>
            <w:rStyle w:val="Hypertextovprepojenie"/>
          </w:rPr>
          <w:t>4.3.3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Vytvorenie konfiguračného súboru .net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87" w:history="1">
        <w:r w:rsidRPr="00000C2B">
          <w:rPr>
            <w:rStyle w:val="Hypertextovprepojenie"/>
          </w:rPr>
          <w:t>4.3.4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Optimalizačné funkcie Dynamipsu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88" w:history="1">
        <w:r w:rsidRPr="00000C2B">
          <w:rPr>
            <w:rStyle w:val="Hypertextovprepojenie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Prostredie CMS Drupal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89" w:history="1">
        <w:r w:rsidRPr="00000C2B">
          <w:rPr>
            <w:rStyle w:val="Hypertextovprepojenie"/>
          </w:rPr>
          <w:t>5.1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Čo je CMS Drupal?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0" w:history="1">
        <w:r w:rsidRPr="00000C2B">
          <w:rPr>
            <w:rStyle w:val="Hypertextovprepojenie"/>
          </w:rPr>
          <w:t>5.2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Základné vlastnosti a požiadavky CMS Drupal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1" w:history="1">
        <w:r w:rsidRPr="00000C2B">
          <w:rPr>
            <w:rStyle w:val="Hypertextovprepojenie"/>
          </w:rPr>
          <w:t>5.3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Vzorová inštalácia Drupalu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892" w:history="1">
        <w:r w:rsidRPr="00000C2B">
          <w:rPr>
            <w:rStyle w:val="Hypertextovprepojenie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Aplikácia Viro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3" w:history="1">
        <w:r w:rsidRPr="00000C2B">
          <w:rPr>
            <w:rStyle w:val="Hypertextovprepojenie"/>
          </w:rPr>
          <w:t>6.1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Inštalácia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4" w:history="1">
        <w:r w:rsidRPr="00000C2B">
          <w:rPr>
            <w:rStyle w:val="Hypertextovprepojenie"/>
          </w:rPr>
          <w:t>6.2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Nastavenie aplikácie ViRo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5" w:history="1">
        <w:r w:rsidRPr="00000C2B">
          <w:rPr>
            <w:rStyle w:val="Hypertextovprepojenie"/>
          </w:rPr>
          <w:t>6.3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Používanie aplikácie ViRo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6" w:history="1">
        <w:r w:rsidRPr="00000C2B">
          <w:rPr>
            <w:rStyle w:val="Hypertextovprepojenie"/>
          </w:rPr>
          <w:t>6.4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Pridanie novej topológie do systému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97" w:history="1">
        <w:r w:rsidRPr="00000C2B">
          <w:rPr>
            <w:rStyle w:val="Hypertextovprepojenie"/>
          </w:rPr>
          <w:t>6.4.1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Správne písanie konfiguračného súboru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898" w:history="1">
        <w:r w:rsidRPr="00000C2B">
          <w:rPr>
            <w:rStyle w:val="Hypertextovprepojenie"/>
          </w:rPr>
          <w:t>6.5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Manažment a rezervácia topológií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899" w:history="1">
        <w:r w:rsidRPr="00000C2B">
          <w:rPr>
            <w:rStyle w:val="Hypertextovprepojenie"/>
          </w:rPr>
          <w:t>6.5.1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Prehľad dostupných topológií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900" w:history="1">
        <w:r w:rsidRPr="00000C2B">
          <w:rPr>
            <w:rStyle w:val="Hypertextovprepojenie"/>
          </w:rPr>
          <w:t>6.5.2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Rezervovanie topológie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901" w:history="1">
        <w:r w:rsidRPr="00000C2B">
          <w:rPr>
            <w:rStyle w:val="Hypertextovprepojenie"/>
          </w:rPr>
          <w:t>6.5.3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Informácia o rezervovaných topológiách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902" w:history="1">
        <w:r w:rsidRPr="00000C2B">
          <w:rPr>
            <w:rStyle w:val="Hypertextovprepojenie"/>
          </w:rPr>
          <w:t>6.5.4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Spustenie rezervovanej topológie alebo mazanie rezervácie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903" w:history="1">
        <w:r w:rsidRPr="00000C2B">
          <w:rPr>
            <w:rStyle w:val="Hypertextovprepojenie"/>
          </w:rPr>
          <w:t>6.5.5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Editácia a mazanie existujúcich topológií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904" w:history="1">
        <w:r w:rsidRPr="00000C2B">
          <w:rPr>
            <w:rStyle w:val="Hypertextovprepojenie"/>
          </w:rPr>
          <w:t>6.6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Manažment rezervácií - informácia o objednaných topológiách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905" w:history="1">
        <w:r w:rsidRPr="00000C2B">
          <w:rPr>
            <w:rStyle w:val="Hypertextovprepojenie"/>
          </w:rPr>
          <w:t>6.7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Zoznam spustených topológií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2"/>
        <w:rPr>
          <w:rFonts w:asciiTheme="minorHAnsi" w:eastAsiaTheme="minorEastAsia" w:hAnsiTheme="minorHAnsi" w:cstheme="minorBidi"/>
          <w:caps w:val="0"/>
          <w:szCs w:val="22"/>
          <w:lang w:eastAsia="sk-SK"/>
        </w:rPr>
      </w:pPr>
      <w:hyperlink w:anchor="_Toc376799906" w:history="1">
        <w:r w:rsidRPr="00000C2B">
          <w:rPr>
            <w:rStyle w:val="Hypertextovprepojenie"/>
          </w:rPr>
          <w:t>6.8</w:t>
        </w:r>
        <w:r>
          <w:rPr>
            <w:rFonts w:asciiTheme="minorHAnsi" w:eastAsiaTheme="minorEastAsia" w:hAnsiTheme="minorHAnsi" w:cstheme="minorBidi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Prístup k spustenej topológií a práca so zariadeniami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3"/>
        <w:rPr>
          <w:rFonts w:asciiTheme="minorHAnsi" w:eastAsiaTheme="minorEastAsia" w:hAnsiTheme="minorHAnsi" w:cstheme="minorBidi"/>
          <w:iCs w:val="0"/>
          <w:caps w:val="0"/>
          <w:szCs w:val="22"/>
          <w:lang w:eastAsia="sk-SK"/>
        </w:rPr>
      </w:pPr>
      <w:hyperlink w:anchor="_Toc376799907" w:history="1">
        <w:r w:rsidRPr="00000C2B">
          <w:rPr>
            <w:rStyle w:val="Hypertextovprepojenie"/>
          </w:rPr>
          <w:t>6.8.1</w:t>
        </w:r>
        <w:r>
          <w:rPr>
            <w:rFonts w:asciiTheme="minorHAnsi" w:eastAsiaTheme="minorEastAsia" w:hAnsiTheme="minorHAnsi" w:cstheme="minorBidi"/>
            <w:iCs w:val="0"/>
            <w:caps w:val="0"/>
            <w:szCs w:val="22"/>
            <w:lang w:eastAsia="sk-SK"/>
          </w:rPr>
          <w:tab/>
        </w:r>
        <w:r w:rsidRPr="00000C2B">
          <w:rPr>
            <w:rStyle w:val="Hypertextovprepojenie"/>
          </w:rPr>
          <w:t>Prístup k spusteným zariadeniam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Cs w:val="22"/>
          <w:lang w:eastAsia="sk-SK"/>
        </w:rPr>
      </w:pPr>
      <w:hyperlink w:anchor="_Toc376799908" w:history="1">
        <w:r w:rsidRPr="00000C2B">
          <w:rPr>
            <w:rStyle w:val="Hypertextovprepojenie"/>
          </w:rPr>
          <w:t>Prílohy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A954FF" w:rsidRPr="007D6229" w:rsidRDefault="00491DBD" w:rsidP="00D42A24">
      <w:pPr>
        <w:sectPr w:rsidR="00A954FF" w:rsidRPr="007D6229" w:rsidSect="00426BC7">
          <w:headerReference w:type="default" r:id="rId9"/>
          <w:pgSz w:w="11906" w:h="16838"/>
          <w:pgMar w:top="1418" w:right="1418" w:bottom="1418" w:left="1985" w:header="851" w:footer="680" w:gutter="0"/>
          <w:cols w:space="708"/>
        </w:sectPr>
      </w:pPr>
      <w:r w:rsidRPr="007D6229">
        <w:rPr>
          <w:rFonts w:ascii="Calibri" w:hAnsi="Calibri"/>
          <w:b/>
          <w:bCs/>
          <w:szCs w:val="32"/>
        </w:rPr>
        <w:fldChar w:fldCharType="end"/>
      </w:r>
    </w:p>
    <w:p w:rsidR="00A954FF" w:rsidRPr="007D6229" w:rsidRDefault="00565EA3" w:rsidP="00EB7671">
      <w:pPr>
        <w:pStyle w:val="ZPNadpis1"/>
      </w:pPr>
      <w:bookmarkStart w:id="5" w:name="_Toc224306938"/>
      <w:bookmarkStart w:id="6" w:name="_Toc301739723"/>
      <w:bookmarkStart w:id="7" w:name="_Toc371592486"/>
      <w:bookmarkStart w:id="8" w:name="_Toc102191181"/>
      <w:bookmarkStart w:id="9" w:name="_Toc376799872"/>
      <w:r w:rsidRPr="007D6229">
        <w:lastRenderedPageBreak/>
        <w:t>z</w:t>
      </w:r>
      <w:r w:rsidR="00A954FF" w:rsidRPr="007D6229">
        <w:t xml:space="preserve">oznam </w:t>
      </w:r>
      <w:bookmarkEnd w:id="5"/>
      <w:r w:rsidR="00CA130E" w:rsidRPr="007D6229">
        <w:t xml:space="preserve">použitých </w:t>
      </w:r>
      <w:bookmarkEnd w:id="6"/>
      <w:r w:rsidR="00CA130E" w:rsidRPr="007D6229">
        <w:t>obrázk</w:t>
      </w:r>
      <w:r w:rsidRPr="007D6229">
        <w:t>ov</w:t>
      </w:r>
      <w:bookmarkEnd w:id="7"/>
      <w:bookmarkEnd w:id="9"/>
    </w:p>
    <w:p w:rsidR="00165338" w:rsidRDefault="006A3E77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r w:rsidRPr="007D6229">
        <w:rPr>
          <w:noProof w:val="0"/>
          <w:lang w:val="sk-SK"/>
        </w:rPr>
        <w:fldChar w:fldCharType="begin"/>
      </w:r>
      <w:r w:rsidR="002228AF" w:rsidRPr="007D6229">
        <w:rPr>
          <w:noProof w:val="0"/>
          <w:lang w:val="sk-SK"/>
        </w:rPr>
        <w:instrText xml:space="preserve"> TOC \h \z \c "Obrázok" </w:instrText>
      </w:r>
      <w:r w:rsidRPr="007D6229">
        <w:rPr>
          <w:noProof w:val="0"/>
          <w:lang w:val="sk-SK"/>
        </w:rPr>
        <w:fldChar w:fldCharType="separate"/>
      </w:r>
      <w:hyperlink w:anchor="_Toc376799909" w:history="1">
        <w:r w:rsidR="00165338" w:rsidRPr="00A5047C">
          <w:rPr>
            <w:rStyle w:val="Hypertextovprepojenie"/>
          </w:rPr>
          <w:t>Obrázok 2</w:t>
        </w:r>
        <w:r w:rsidR="00165338" w:rsidRPr="00A5047C">
          <w:rPr>
            <w:rStyle w:val="Hypertextovprepojenie"/>
          </w:rPr>
          <w:noBreakHyphen/>
          <w:t>1 Architektúra nástroja ViRo</w:t>
        </w:r>
        <w:r w:rsidR="00165338">
          <w:rPr>
            <w:webHidden/>
          </w:rPr>
          <w:tab/>
        </w:r>
        <w:r w:rsidR="00165338">
          <w:rPr>
            <w:webHidden/>
          </w:rPr>
          <w:fldChar w:fldCharType="begin"/>
        </w:r>
        <w:r w:rsidR="00165338">
          <w:rPr>
            <w:webHidden/>
          </w:rPr>
          <w:instrText xml:space="preserve"> PAGEREF _Toc376799909 \h </w:instrText>
        </w:r>
        <w:r w:rsidR="00165338">
          <w:rPr>
            <w:webHidden/>
          </w:rPr>
        </w:r>
        <w:r w:rsidR="00165338">
          <w:rPr>
            <w:webHidden/>
          </w:rPr>
          <w:fldChar w:fldCharType="separate"/>
        </w:r>
        <w:r w:rsidR="00165338">
          <w:rPr>
            <w:webHidden/>
          </w:rPr>
          <w:t>7</w:t>
        </w:r>
        <w:r w:rsidR="00165338"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0" w:history="1">
        <w:r w:rsidRPr="00A5047C">
          <w:rPr>
            <w:rStyle w:val="Hypertextovprepojenie"/>
          </w:rPr>
          <w:t>Obrázok 4</w:t>
        </w:r>
        <w:r w:rsidRPr="00A5047C">
          <w:rPr>
            <w:rStyle w:val="Hypertextovprepojenie"/>
          </w:rPr>
          <w:noBreakHyphen/>
          <w:t>1 Štruktúra súboru .net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1" w:history="1">
        <w:r w:rsidRPr="00A5047C">
          <w:rPr>
            <w:rStyle w:val="Hypertextovprepojenie"/>
          </w:rPr>
          <w:t>Obrázok 5</w:t>
        </w:r>
        <w:r w:rsidRPr="00A5047C">
          <w:rPr>
            <w:rStyle w:val="Hypertextovprepojenie"/>
          </w:rPr>
          <w:noBreakHyphen/>
          <w:t>1 Inštalácia Drupalu - výber jazyka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2" w:history="1">
        <w:r w:rsidRPr="00A5047C">
          <w:rPr>
            <w:rStyle w:val="Hypertextovprepojenie"/>
          </w:rPr>
          <w:t>Obrázok 5</w:t>
        </w:r>
        <w:r w:rsidRPr="00A5047C">
          <w:rPr>
            <w:rStyle w:val="Hypertextovprepojenie"/>
          </w:rPr>
          <w:noBreakHyphen/>
          <w:t>2 Inštalácia Drupalu- korekcia súborov s nastavením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3" w:history="1">
        <w:r w:rsidRPr="00A5047C">
          <w:rPr>
            <w:rStyle w:val="Hypertextovprepojenie"/>
          </w:rPr>
          <w:t>Obrázok 5</w:t>
        </w:r>
        <w:r w:rsidRPr="00A5047C">
          <w:rPr>
            <w:rStyle w:val="Hypertextovprepojenie"/>
          </w:rPr>
          <w:noBreakHyphen/>
          <w:t>3 Inštalácia Drupalu - konfigurácia databázy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4" w:history="1">
        <w:r w:rsidRPr="00A5047C">
          <w:rPr>
            <w:rStyle w:val="Hypertextovprepojenie"/>
          </w:rPr>
          <w:t>Obrázok 5</w:t>
        </w:r>
        <w:r w:rsidRPr="00A5047C">
          <w:rPr>
            <w:rStyle w:val="Hypertextovprepojenie"/>
          </w:rPr>
          <w:noBreakHyphen/>
          <w:t>4 Inštalácia Drupalu - progress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5" w:history="1">
        <w:r w:rsidRPr="00A5047C">
          <w:rPr>
            <w:rStyle w:val="Hypertextovprepojenie"/>
          </w:rPr>
          <w:t>Obrázok 5</w:t>
        </w:r>
        <w:r w:rsidRPr="00A5047C">
          <w:rPr>
            <w:rStyle w:val="Hypertextovprepojenie"/>
          </w:rPr>
          <w:noBreakHyphen/>
          <w:t>5 Inštalácia Drupalu - záverečná správa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6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 Inštalácia ViRo - umiestnenie modulu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7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2 Inštalácia ViRo - prihlásenie do systému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8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3 Inštalácia ViRo - sekcia správy modulov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19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4 Inštalácia ViRo - povolenie modulu dynamips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0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5 Inštalácia ViRo - pridanie skupín používateľov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1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6 Inštalácia ViRo - nastavenie oprávnení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2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7 Inštalácia ViRo - kompletný zoznam nastavení oprávnení pre web viro.kis.fri.uniza.sk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3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8 Inštalácia ViRo - sprístupnenie aplikácie na web stránku - blocks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4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9 Inštalácia ViRo - drupal - bloky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5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10 Inštalácia ViRo - pozícia modulu na stránke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6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11 Prístup k nastaveniu aplikácie ViRo –modul Dynamips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7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12 Nastavenie parametrov modulu Dynamips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8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13 Používanie ViRo - pridanie novej topológie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29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14 Používanie ViRo - manažment topológií a ich rezervácia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0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15 Používanie ViRo - objednané topológie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1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16 Používanie ViRo - manažment rezervácií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2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17 Používanie ViRo - zoznam spustených topológií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3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18 Používanie ViRo - spúšťanie Java Telnet aplikácie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4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19 Používanie ViRo - spustená topológia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165338" w:rsidRDefault="00165338">
      <w:pPr>
        <w:pStyle w:val="Zoznamobrzkov"/>
        <w:rPr>
          <w:rFonts w:eastAsiaTheme="minorEastAsia" w:cstheme="minorBidi"/>
          <w:sz w:val="22"/>
          <w:szCs w:val="22"/>
          <w:lang w:val="sk-SK" w:eastAsia="sk-SK"/>
        </w:rPr>
      </w:pPr>
      <w:hyperlink w:anchor="_Toc376799935" w:history="1">
        <w:r w:rsidRPr="00A5047C">
          <w:rPr>
            <w:rStyle w:val="Hypertextovprepojenie"/>
          </w:rPr>
          <w:t>Obrázok 6</w:t>
        </w:r>
        <w:r w:rsidRPr="00A5047C">
          <w:rPr>
            <w:rStyle w:val="Hypertextovprepojenie"/>
          </w:rPr>
          <w:noBreakHyphen/>
          <w:t>20 Používanie ViRo - prístup na ko</w:t>
        </w:r>
        <w:r w:rsidRPr="00A5047C">
          <w:rPr>
            <w:rStyle w:val="Hypertextovprepojenie"/>
          </w:rPr>
          <w:t>n</w:t>
        </w:r>
        <w:r w:rsidRPr="00A5047C">
          <w:rPr>
            <w:rStyle w:val="Hypertextovprepojenie"/>
          </w:rPr>
          <w:t>zolu zariadenia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_Toc376799935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734590" w:rsidRPr="007D6229" w:rsidRDefault="006A3E77" w:rsidP="00734590">
      <w:pPr>
        <w:ind w:firstLine="0"/>
      </w:pPr>
      <w:r w:rsidRPr="007D6229">
        <w:fldChar w:fldCharType="end"/>
      </w:r>
      <w:bookmarkStart w:id="10" w:name="_Toc343763786"/>
      <w:bookmarkStart w:id="11" w:name="_Toc371592487"/>
    </w:p>
    <w:p w:rsidR="00CA130E" w:rsidRPr="007D6229" w:rsidRDefault="00CA130E" w:rsidP="00EB7671">
      <w:pPr>
        <w:pStyle w:val="ZPNadpis1"/>
      </w:pPr>
      <w:bookmarkStart w:id="12" w:name="_Toc343763787"/>
      <w:bookmarkStart w:id="13" w:name="_Toc371592488"/>
      <w:bookmarkStart w:id="14" w:name="_Toc224306942"/>
      <w:bookmarkStart w:id="15" w:name="_Toc301739724"/>
      <w:bookmarkStart w:id="16" w:name="_Toc376799873"/>
      <w:bookmarkEnd w:id="10"/>
      <w:bookmarkEnd w:id="11"/>
      <w:r w:rsidRPr="007D6229">
        <w:lastRenderedPageBreak/>
        <w:t>Zoznam použitých skratiek</w:t>
      </w:r>
      <w:bookmarkEnd w:id="12"/>
      <w:bookmarkEnd w:id="13"/>
      <w:bookmarkEnd w:id="16"/>
    </w:p>
    <w:p w:rsidR="001E64EE" w:rsidRPr="007D6229" w:rsidRDefault="001E64EE" w:rsidP="00483B4D">
      <w:pPr>
        <w:pStyle w:val="ZPZoznamskratiek"/>
        <w:rPr>
          <w:lang w:val="sk-SK"/>
        </w:rPr>
      </w:pPr>
      <w:r w:rsidRPr="007D6229">
        <w:rPr>
          <w:lang w:val="sk-SK"/>
        </w:rPr>
        <w:t>API</w:t>
      </w:r>
      <w:r w:rsidRPr="007D6229">
        <w:rPr>
          <w:lang w:val="sk-SK"/>
        </w:rPr>
        <w:tab/>
        <w:t>Application Programming Interface</w:t>
      </w:r>
    </w:p>
    <w:p w:rsidR="004F7664" w:rsidRPr="007D6229" w:rsidRDefault="004F7664" w:rsidP="00483B4D">
      <w:pPr>
        <w:pStyle w:val="ZPZoznamskratiek"/>
        <w:rPr>
          <w:lang w:val="sk-SK"/>
        </w:rPr>
      </w:pPr>
      <w:r w:rsidRPr="007D6229">
        <w:rPr>
          <w:lang w:val="sk-SK"/>
        </w:rPr>
        <w:t>CCNA</w:t>
      </w:r>
      <w:r w:rsidRPr="007D6229">
        <w:rPr>
          <w:lang w:val="sk-SK"/>
        </w:rPr>
        <w:tab/>
        <w:t>Cisco Certified Network Associated</w:t>
      </w:r>
    </w:p>
    <w:p w:rsidR="004F7664" w:rsidRPr="007D6229" w:rsidRDefault="004F7664" w:rsidP="00483B4D">
      <w:pPr>
        <w:pStyle w:val="ZPZoznamskratiek"/>
        <w:rPr>
          <w:lang w:val="sk-SK"/>
        </w:rPr>
      </w:pPr>
      <w:r w:rsidRPr="007D6229">
        <w:rPr>
          <w:lang w:val="sk-SK"/>
        </w:rPr>
        <w:t>CCNP</w:t>
      </w:r>
      <w:r w:rsidRPr="007D6229">
        <w:rPr>
          <w:lang w:val="sk-SK"/>
        </w:rPr>
        <w:tab/>
        <w:t>Cisco Certified Network Professional</w:t>
      </w:r>
    </w:p>
    <w:p w:rsidR="00565EA3" w:rsidRPr="007D6229" w:rsidRDefault="008903D4" w:rsidP="00483B4D">
      <w:pPr>
        <w:pStyle w:val="ZPZoznamskratiek"/>
        <w:rPr>
          <w:lang w:val="sk-SK"/>
        </w:rPr>
      </w:pPr>
      <w:r w:rsidRPr="007D6229">
        <w:rPr>
          <w:lang w:val="sk-SK"/>
        </w:rPr>
        <w:t>CMS</w:t>
      </w:r>
      <w:r w:rsidRPr="007D6229">
        <w:rPr>
          <w:lang w:val="sk-SK"/>
        </w:rPr>
        <w:tab/>
        <w:t>Content Management System</w:t>
      </w:r>
    </w:p>
    <w:p w:rsidR="0090593B" w:rsidRPr="007D6229" w:rsidRDefault="0090593B" w:rsidP="00483B4D">
      <w:pPr>
        <w:pStyle w:val="ZPZoznamskratiek"/>
        <w:rPr>
          <w:lang w:val="sk-SK"/>
        </w:rPr>
      </w:pPr>
      <w:r w:rsidRPr="007D6229">
        <w:rPr>
          <w:lang w:val="sk-SK"/>
        </w:rPr>
        <w:t>CPU</w:t>
      </w:r>
      <w:r w:rsidRPr="007D6229">
        <w:rPr>
          <w:lang w:val="sk-SK"/>
        </w:rPr>
        <w:tab/>
        <w:t>Central Processing Unit</w:t>
      </w:r>
    </w:p>
    <w:p w:rsidR="00C42917" w:rsidRPr="007D6229" w:rsidRDefault="00C42917" w:rsidP="00483B4D">
      <w:pPr>
        <w:pStyle w:val="ZPZoznamskratiek"/>
        <w:rPr>
          <w:lang w:val="sk-SK"/>
        </w:rPr>
      </w:pPr>
      <w:r w:rsidRPr="007D6229">
        <w:rPr>
          <w:lang w:val="sk-SK"/>
        </w:rPr>
        <w:t>CSS</w:t>
      </w:r>
      <w:r w:rsidRPr="007D6229">
        <w:rPr>
          <w:lang w:val="sk-SK"/>
        </w:rPr>
        <w:tab/>
        <w:t>Cascade Style Sheet</w:t>
      </w:r>
    </w:p>
    <w:p w:rsidR="0075505F" w:rsidRPr="007D6229" w:rsidRDefault="0075505F" w:rsidP="00483B4D">
      <w:pPr>
        <w:pStyle w:val="ZPZoznamskratiek"/>
        <w:rPr>
          <w:lang w:val="sk-SK"/>
        </w:rPr>
      </w:pPr>
      <w:r w:rsidRPr="007D6229">
        <w:rPr>
          <w:lang w:val="sk-SK"/>
        </w:rPr>
        <w:t>GPL</w:t>
      </w:r>
      <w:r w:rsidRPr="007D6229">
        <w:rPr>
          <w:lang w:val="sk-SK"/>
        </w:rPr>
        <w:tab/>
        <w:t>General Public License</w:t>
      </w:r>
    </w:p>
    <w:p w:rsidR="0090593B" w:rsidRPr="007D6229" w:rsidRDefault="0090593B" w:rsidP="00483B4D">
      <w:pPr>
        <w:pStyle w:val="ZPZoznamskratiek"/>
        <w:rPr>
          <w:lang w:val="sk-SK"/>
        </w:rPr>
      </w:pPr>
      <w:r w:rsidRPr="007D6229">
        <w:rPr>
          <w:lang w:val="sk-SK"/>
        </w:rPr>
        <w:t>HW</w:t>
      </w:r>
      <w:r w:rsidRPr="007D6229">
        <w:rPr>
          <w:lang w:val="sk-SK"/>
        </w:rPr>
        <w:tab/>
        <w:t>Hard</w:t>
      </w:r>
      <w:r w:rsidR="00455EBB" w:rsidRPr="007D6229">
        <w:rPr>
          <w:lang w:val="sk-SK"/>
        </w:rPr>
        <w:t>ware</w:t>
      </w:r>
    </w:p>
    <w:p w:rsidR="0090593B" w:rsidRPr="007D6229" w:rsidRDefault="0090593B" w:rsidP="00483B4D">
      <w:pPr>
        <w:pStyle w:val="ZPZoznamskratiek"/>
        <w:rPr>
          <w:lang w:val="sk-SK"/>
        </w:rPr>
      </w:pPr>
      <w:r w:rsidRPr="007D6229">
        <w:rPr>
          <w:lang w:val="sk-SK"/>
        </w:rPr>
        <w:t>IOS</w:t>
      </w:r>
      <w:r w:rsidRPr="007D6229">
        <w:rPr>
          <w:lang w:val="sk-SK"/>
        </w:rPr>
        <w:tab/>
        <w:t>Internetwork OS</w:t>
      </w:r>
    </w:p>
    <w:p w:rsidR="00845F8C" w:rsidRDefault="00845F8C" w:rsidP="00483B4D">
      <w:pPr>
        <w:pStyle w:val="ZPZoznamskratiek"/>
        <w:rPr>
          <w:lang w:val="sk-SK"/>
        </w:rPr>
      </w:pPr>
      <w:r>
        <w:rPr>
          <w:lang w:val="sk-SK"/>
        </w:rPr>
        <w:t>IP</w:t>
      </w:r>
      <w:r>
        <w:rPr>
          <w:lang w:val="sk-SK"/>
        </w:rPr>
        <w:tab/>
        <w:t>Internet Protocol</w:t>
      </w:r>
    </w:p>
    <w:p w:rsidR="00173110" w:rsidRPr="007D6229" w:rsidRDefault="00173110" w:rsidP="00483B4D">
      <w:pPr>
        <w:pStyle w:val="ZPZoznamskratiek"/>
        <w:rPr>
          <w:lang w:val="sk-SK"/>
        </w:rPr>
      </w:pPr>
      <w:r w:rsidRPr="007D6229">
        <w:rPr>
          <w:lang w:val="sk-SK"/>
        </w:rPr>
        <w:t>OS</w:t>
      </w:r>
      <w:r w:rsidRPr="007D6229">
        <w:rPr>
          <w:lang w:val="sk-SK"/>
        </w:rPr>
        <w:tab/>
      </w:r>
      <w:r w:rsidR="0090593B" w:rsidRPr="007D6229">
        <w:rPr>
          <w:lang w:val="sk-SK"/>
        </w:rPr>
        <w:t>Operating System</w:t>
      </w:r>
    </w:p>
    <w:p w:rsidR="00546781" w:rsidRPr="007D6229" w:rsidRDefault="00546781" w:rsidP="00483B4D">
      <w:pPr>
        <w:pStyle w:val="ZPZoznamskratiek"/>
        <w:rPr>
          <w:lang w:val="sk-SK"/>
        </w:rPr>
      </w:pPr>
      <w:r w:rsidRPr="007D6229">
        <w:rPr>
          <w:lang w:val="sk-SK"/>
        </w:rPr>
        <w:t>PHP</w:t>
      </w:r>
      <w:r w:rsidRPr="007D6229">
        <w:rPr>
          <w:lang w:val="sk-SK"/>
        </w:rPr>
        <w:tab/>
        <w:t>PHP: Hypertext Preprocessor</w:t>
      </w:r>
    </w:p>
    <w:p w:rsidR="0090593B" w:rsidRPr="007D6229" w:rsidRDefault="0090593B" w:rsidP="00483B4D">
      <w:pPr>
        <w:pStyle w:val="ZPZoznamskratiek"/>
        <w:rPr>
          <w:lang w:val="sk-SK"/>
        </w:rPr>
      </w:pPr>
      <w:r w:rsidRPr="007D6229">
        <w:rPr>
          <w:lang w:val="sk-SK"/>
        </w:rPr>
        <w:t>RAM</w:t>
      </w:r>
      <w:r w:rsidRPr="007D6229">
        <w:rPr>
          <w:lang w:val="sk-SK"/>
        </w:rPr>
        <w:tab/>
        <w:t>Random Access Memory</w:t>
      </w:r>
    </w:p>
    <w:p w:rsidR="001E64EE" w:rsidRPr="007D6229" w:rsidRDefault="001E64EE" w:rsidP="00483B4D">
      <w:pPr>
        <w:pStyle w:val="ZPZoznamskratiek"/>
        <w:rPr>
          <w:lang w:val="sk-SK"/>
        </w:rPr>
      </w:pPr>
      <w:r w:rsidRPr="007D6229">
        <w:rPr>
          <w:lang w:val="sk-SK"/>
        </w:rPr>
        <w:t>SQL</w:t>
      </w:r>
      <w:r w:rsidRPr="007D6229">
        <w:rPr>
          <w:lang w:val="sk-SK"/>
        </w:rPr>
        <w:tab/>
        <w:t>Structured Query Language</w:t>
      </w:r>
    </w:p>
    <w:p w:rsidR="00565EA3" w:rsidRPr="007D6229" w:rsidRDefault="008903D4" w:rsidP="00483B4D">
      <w:pPr>
        <w:pStyle w:val="ZPZoznamskratiek"/>
        <w:rPr>
          <w:lang w:val="sk-SK"/>
        </w:rPr>
      </w:pPr>
      <w:r w:rsidRPr="007D6229">
        <w:rPr>
          <w:lang w:val="sk-SK"/>
        </w:rPr>
        <w:t>ViRo</w:t>
      </w:r>
      <w:r w:rsidR="00565EA3" w:rsidRPr="007D6229">
        <w:rPr>
          <w:lang w:val="sk-SK"/>
        </w:rPr>
        <w:tab/>
      </w:r>
      <w:r w:rsidRPr="007D6229">
        <w:rPr>
          <w:lang w:val="sk-SK"/>
        </w:rPr>
        <w:t>Virtual Router</w:t>
      </w:r>
    </w:p>
    <w:p w:rsidR="006350D7" w:rsidRPr="007D6229" w:rsidRDefault="006350D7" w:rsidP="00483B4D">
      <w:pPr>
        <w:pStyle w:val="ZPZoznamskratiek"/>
        <w:rPr>
          <w:lang w:val="sk-SK"/>
        </w:rPr>
      </w:pPr>
    </w:p>
    <w:p w:rsidR="006350D7" w:rsidRPr="007D6229" w:rsidRDefault="006350D7" w:rsidP="00483B4D">
      <w:pPr>
        <w:pStyle w:val="ZPZoznamskratiek"/>
        <w:rPr>
          <w:lang w:val="sk-SK"/>
        </w:rPr>
      </w:pPr>
    </w:p>
    <w:p w:rsidR="006350D7" w:rsidRPr="007D6229" w:rsidRDefault="006350D7" w:rsidP="00483B4D">
      <w:pPr>
        <w:pStyle w:val="ZPZoznamskratiek"/>
        <w:rPr>
          <w:lang w:val="sk-SK"/>
        </w:rPr>
        <w:sectPr w:rsidR="006350D7" w:rsidRPr="007D6229" w:rsidSect="00A25C85">
          <w:headerReference w:type="default" r:id="rId10"/>
          <w:pgSz w:w="11906" w:h="16838"/>
          <w:pgMar w:top="1418" w:right="1418" w:bottom="1418" w:left="1985" w:header="737" w:footer="737" w:gutter="0"/>
          <w:cols w:space="708"/>
          <w:docGrid w:linePitch="360"/>
        </w:sectPr>
      </w:pPr>
    </w:p>
    <w:p w:rsidR="006350D7" w:rsidRPr="007D6229" w:rsidRDefault="006350D7" w:rsidP="00483B4D">
      <w:pPr>
        <w:pStyle w:val="ZPZoznamskratiek"/>
        <w:rPr>
          <w:lang w:val="sk-SK"/>
        </w:rPr>
      </w:pPr>
    </w:p>
    <w:p w:rsidR="00A954FF" w:rsidRPr="007D6229" w:rsidRDefault="00CA130E" w:rsidP="00361C4F">
      <w:pPr>
        <w:pStyle w:val="Nadpis1"/>
      </w:pPr>
      <w:bookmarkStart w:id="17" w:name="_Toc371592489"/>
      <w:bookmarkStart w:id="18" w:name="_Ref376512896"/>
      <w:bookmarkStart w:id="19" w:name="_Toc376799874"/>
      <w:r w:rsidRPr="007D6229">
        <w:lastRenderedPageBreak/>
        <w:t>ú</w:t>
      </w:r>
      <w:r w:rsidR="00A954FF" w:rsidRPr="007D6229">
        <w:t>vod</w:t>
      </w:r>
      <w:bookmarkEnd w:id="8"/>
      <w:bookmarkEnd w:id="14"/>
      <w:bookmarkEnd w:id="15"/>
      <w:bookmarkEnd w:id="17"/>
      <w:bookmarkEnd w:id="18"/>
      <w:bookmarkEnd w:id="19"/>
    </w:p>
    <w:p w:rsidR="00293DBD" w:rsidRPr="007D6229" w:rsidRDefault="00293DBD" w:rsidP="00293DBD">
      <w:r w:rsidRPr="007D6229">
        <w:t>Aplikácia ViRo je on-line, cez internet dostupný didaktický nástroj, ktorý umo</w:t>
      </w:r>
      <w:r w:rsidRPr="007D6229">
        <w:t>ž</w:t>
      </w:r>
      <w:r w:rsidRPr="007D6229">
        <w:t>ňuje študentom, nezávisle od ich softvérových a hardvérových možností, vzdialený prístup k centrálnemu sieťovému serveru, na ktorom je implementovaný voľne šírite</w:t>
      </w:r>
      <w:r w:rsidRPr="007D6229">
        <w:t>ľ</w:t>
      </w:r>
      <w:r w:rsidRPr="007D6229">
        <w:t>ný a platformovo nezávislý simulátor počítač</w:t>
      </w:r>
      <w:r w:rsidRPr="007D6229">
        <w:t>o</w:t>
      </w:r>
      <w:r w:rsidRPr="007D6229">
        <w:t>vých sietí (Dynamips/Dynagen). Riadiace rozhranie nástroja sprístupňuje tento simulátor, čím umožňuje vytvorenie prostredia emulujúceho reálnu l</w:t>
      </w:r>
      <w:r w:rsidRPr="007D6229">
        <w:t>a</w:t>
      </w:r>
      <w:r w:rsidRPr="007D6229">
        <w:t>boratórnu sieťovú topológiu, s ktorou študenti pracujú počas praktických cvičení na predmetoch z oblasti počít</w:t>
      </w:r>
      <w:r w:rsidRPr="007D6229">
        <w:t>a</w:t>
      </w:r>
      <w:r w:rsidRPr="007D6229">
        <w:t>čových sietí. Samotná aplikácia ViRo nevyžaduje žiadnu dodatočnú inštaláciu iného špeciálneho softvéru, avšak kladie určité požiadavky na vytvorenie vhodného prostredia v ktorom bude implementovaná a n</w:t>
      </w:r>
      <w:r w:rsidRPr="007D6229">
        <w:t>a</w:t>
      </w:r>
      <w:r w:rsidRPr="007D6229">
        <w:t>sadená.</w:t>
      </w:r>
    </w:p>
    <w:p w:rsidR="00293DBD" w:rsidRPr="007D6229" w:rsidRDefault="00293DBD" w:rsidP="00293DBD">
      <w:r w:rsidRPr="007D6229">
        <w:t>Cieľom tejto inštalačnej príručky je uviesť do pro</w:t>
      </w:r>
      <w:r w:rsidRPr="007D6229">
        <w:t>b</w:t>
      </w:r>
      <w:r w:rsidRPr="007D6229">
        <w:t>lematiky nasadenia a previesť procesom inštalácie ko</w:t>
      </w:r>
      <w:r w:rsidRPr="007D6229">
        <w:t>m</w:t>
      </w:r>
      <w:r w:rsidRPr="007D6229">
        <w:t xml:space="preserve">ponentov nevyhnutných k vytvoreniu prostredia s nasadenou aplikáciou </w:t>
      </w:r>
      <w:r w:rsidRPr="007D6229">
        <w:rPr>
          <w:i/>
        </w:rPr>
        <w:t>virtual router</w:t>
      </w:r>
      <w:r w:rsidRPr="007D6229">
        <w:t xml:space="preserve"> (ViRo). </w:t>
      </w:r>
    </w:p>
    <w:p w:rsidR="008903D4" w:rsidRPr="007D6229" w:rsidRDefault="008903D4" w:rsidP="00CA130E"/>
    <w:p w:rsidR="00C7565B" w:rsidRPr="007D6229" w:rsidRDefault="008903D4" w:rsidP="00220381">
      <w:pPr>
        <w:pStyle w:val="Nadpis1"/>
      </w:pPr>
      <w:bookmarkStart w:id="20" w:name="_Toc376799875"/>
      <w:r w:rsidRPr="007D6229">
        <w:lastRenderedPageBreak/>
        <w:t>Predpoklady</w:t>
      </w:r>
      <w:bookmarkEnd w:id="20"/>
    </w:p>
    <w:p w:rsidR="00546781" w:rsidRPr="007D6229" w:rsidRDefault="00546781" w:rsidP="00546781">
      <w:pPr>
        <w:pStyle w:val="Nadpis2"/>
      </w:pPr>
      <w:bookmarkStart w:id="21" w:name="_Toc376799876"/>
      <w:r w:rsidRPr="007D6229">
        <w:t>Popis architektúry a východiskového stavu</w:t>
      </w:r>
      <w:bookmarkEnd w:id="21"/>
    </w:p>
    <w:p w:rsidR="00293DBD" w:rsidRPr="007D6229" w:rsidRDefault="00293DBD" w:rsidP="00293DBD">
      <w:bookmarkStart w:id="22" w:name="_Toc224306956"/>
      <w:bookmarkStart w:id="23" w:name="_Toc102191193"/>
      <w:bookmarkStart w:id="24" w:name="_Toc301739737"/>
      <w:bookmarkStart w:id="25" w:name="_Toc371592500"/>
      <w:r w:rsidRPr="007D6229">
        <w:t xml:space="preserve">Aplikácia ViRo </w:t>
      </w:r>
      <w:r w:rsidR="00347B4D" w:rsidRPr="007D6229">
        <w:t>využíva</w:t>
      </w:r>
      <w:r w:rsidR="00173110" w:rsidRPr="007D6229">
        <w:t xml:space="preserve"> a integruje</w:t>
      </w:r>
      <w:r w:rsidR="00347B4D" w:rsidRPr="007D6229">
        <w:t xml:space="preserve"> funkcie </w:t>
      </w:r>
      <w:r w:rsidR="00173110" w:rsidRPr="007D6229">
        <w:t xml:space="preserve">viacerých komponentov zložených z </w:t>
      </w:r>
      <w:r w:rsidR="00347B4D" w:rsidRPr="007D6229">
        <w:t>voľne šíriteľného softvéru. A</w:t>
      </w:r>
      <w:r w:rsidR="00347B4D" w:rsidRPr="007D6229">
        <w:t>r</w:t>
      </w:r>
      <w:r w:rsidR="00347B4D" w:rsidRPr="007D6229">
        <w:t xml:space="preserve">chitektúra nástroja je zobrazená na </w:t>
      </w:r>
      <w:r w:rsidR="001022DD" w:rsidRPr="007D6229">
        <w:fldChar w:fldCharType="begin"/>
      </w:r>
      <w:r w:rsidR="001022DD" w:rsidRPr="007D6229">
        <w:instrText xml:space="preserve"> REF _Ref376451324 \h </w:instrText>
      </w:r>
      <w:r w:rsidR="001022DD" w:rsidRPr="007D6229">
        <w:fldChar w:fldCharType="separate"/>
      </w:r>
      <w:r w:rsidR="001022DD" w:rsidRPr="007D6229">
        <w:t>Obrázok 2</w:t>
      </w:r>
      <w:r w:rsidR="001022DD" w:rsidRPr="007D6229">
        <w:noBreakHyphen/>
        <w:t>1</w:t>
      </w:r>
      <w:r w:rsidR="001022DD" w:rsidRPr="007D6229">
        <w:fldChar w:fldCharType="end"/>
      </w:r>
      <w:r w:rsidR="001022DD" w:rsidRPr="007D6229">
        <w:t>.</w:t>
      </w:r>
    </w:p>
    <w:p w:rsidR="00293DBD" w:rsidRPr="007D6229" w:rsidRDefault="00347B4D" w:rsidP="00347B4D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0A8B1DA7" wp14:editId="15FD3F7A">
            <wp:extent cx="4610100" cy="2387641"/>
            <wp:effectExtent l="19050" t="0" r="0" b="0"/>
            <wp:docPr id="12" name="Obrázok 12" descr="technicke riese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chnicke rieseni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8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DD" w:rsidRPr="007D6229" w:rsidRDefault="001022DD" w:rsidP="001022DD">
      <w:pPr>
        <w:pStyle w:val="ZPPopisobrzkatabuky"/>
      </w:pPr>
      <w:bookmarkStart w:id="26" w:name="_Ref376451324"/>
      <w:bookmarkStart w:id="27" w:name="_Toc376799909"/>
      <w:r w:rsidRPr="007D6229">
        <w:t xml:space="preserve">Obrázok </w:t>
      </w:r>
      <w:fldSimple w:instr=" STYLEREF 1 \s ">
        <w:r w:rsidR="0013433E">
          <w:rPr>
            <w:noProof/>
          </w:rPr>
          <w:t>2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</w:t>
        </w:r>
      </w:fldSimple>
      <w:bookmarkEnd w:id="26"/>
      <w:r w:rsidRPr="007D6229">
        <w:t xml:space="preserve"> Architektúra nástroja ViRo</w:t>
      </w:r>
      <w:bookmarkEnd w:id="27"/>
    </w:p>
    <w:p w:rsidR="00173110" w:rsidRPr="007D6229" w:rsidRDefault="00293DBD" w:rsidP="00293DBD">
      <w:r w:rsidRPr="007D6229">
        <w:t xml:space="preserve">Jedná sa o riešenie postavené na platforme operačného systému </w:t>
      </w:r>
      <w:r w:rsidR="00173110" w:rsidRPr="007D6229">
        <w:t xml:space="preserve">(OS) </w:t>
      </w:r>
      <w:r w:rsidRPr="007D6229">
        <w:t xml:space="preserve">Linux. Z hľadiska pamäťovej náročnosti nástroja Dynamips </w:t>
      </w:r>
      <w:r w:rsidR="00173110" w:rsidRPr="007D6229">
        <w:t>vysoko o</w:t>
      </w:r>
      <w:r w:rsidR="00173110" w:rsidRPr="007D6229">
        <w:t>d</w:t>
      </w:r>
      <w:r w:rsidR="00173110" w:rsidRPr="007D6229">
        <w:t xml:space="preserve">porúčame inštaláciu </w:t>
      </w:r>
      <w:r w:rsidRPr="007D6229">
        <w:t>64 bitov</w:t>
      </w:r>
      <w:r w:rsidR="00173110" w:rsidRPr="007D6229">
        <w:t>ej</w:t>
      </w:r>
      <w:r w:rsidRPr="007D6229">
        <w:t xml:space="preserve"> verzi</w:t>
      </w:r>
      <w:r w:rsidR="00173110" w:rsidRPr="007D6229">
        <w:t>e</w:t>
      </w:r>
      <w:r w:rsidRPr="007D6229">
        <w:t xml:space="preserve"> z dôvodu možnosti použitia viac ako 4GB RAM. </w:t>
      </w:r>
    </w:p>
    <w:p w:rsidR="00293DBD" w:rsidRPr="007D6229" w:rsidRDefault="00293DBD" w:rsidP="00293DBD">
      <w:r w:rsidRPr="007D6229">
        <w:t>Jadro aplikácie je tvorené simulačným programom Dynamips, ktorý bude z</w:t>
      </w:r>
      <w:r w:rsidRPr="007D6229">
        <w:t>a</w:t>
      </w:r>
      <w:r w:rsidRPr="007D6229">
        <w:t xml:space="preserve">bezpečovať emuláciu virtuálnych zariadení. Dynamips </w:t>
      </w:r>
      <w:r w:rsidR="00347B4D" w:rsidRPr="007D6229">
        <w:t>je</w:t>
      </w:r>
      <w:r w:rsidRPr="007D6229">
        <w:t xml:space="preserve"> rozšírený nadstavbou Dyn</w:t>
      </w:r>
      <w:r w:rsidRPr="007D6229">
        <w:t>a</w:t>
      </w:r>
      <w:r w:rsidRPr="007D6229">
        <w:t xml:space="preserve">gen kvôli uľahčeniu spúšťania </w:t>
      </w:r>
      <w:r w:rsidR="00173110" w:rsidRPr="007D6229">
        <w:t xml:space="preserve">sieťových </w:t>
      </w:r>
      <w:r w:rsidRPr="007D6229">
        <w:t>topológií.</w:t>
      </w:r>
    </w:p>
    <w:p w:rsidR="00173110" w:rsidRPr="007D6229" w:rsidRDefault="00173110" w:rsidP="00173110">
      <w:r w:rsidRPr="007D6229">
        <w:t xml:space="preserve">Samotná aplikácia ViRo je riešená ako webová aplikácia rozširujúca CMS systém (Content Management System) Drupal. </w:t>
      </w:r>
      <w:r w:rsidR="00293DBD" w:rsidRPr="007D6229">
        <w:t xml:space="preserve">Webové rozhranie </w:t>
      </w:r>
      <w:r w:rsidRPr="007D6229">
        <w:t>umožňuje</w:t>
      </w:r>
      <w:r w:rsidR="00293DBD" w:rsidRPr="007D6229">
        <w:t xml:space="preserve"> komunikáciu m</w:t>
      </w:r>
      <w:r w:rsidR="00293DBD" w:rsidRPr="007D6229">
        <w:t>e</w:t>
      </w:r>
      <w:r w:rsidR="00293DBD" w:rsidRPr="007D6229">
        <w:t xml:space="preserve">dzi </w:t>
      </w:r>
      <w:r w:rsidRPr="007D6229">
        <w:t>po</w:t>
      </w:r>
      <w:r w:rsidR="00293DBD" w:rsidRPr="007D6229">
        <w:t>užívateľom a funkcionalitou poskytovanou serverom. Rozhranie bude mať pod</w:t>
      </w:r>
      <w:r w:rsidR="00293DBD" w:rsidRPr="007D6229">
        <w:t>o</w:t>
      </w:r>
      <w:r w:rsidR="00293DBD" w:rsidRPr="007D6229">
        <w:t xml:space="preserve">bu web portálu, z ktorého budú mať používatelia prístupné všetky možnosti aplikácie. </w:t>
      </w:r>
      <w:r w:rsidR="00546781" w:rsidRPr="007D6229">
        <w:t>Drupal je webový CMS systém napísaný v PHP, ktorý svoje dáta uskladňuje v databáze.</w:t>
      </w:r>
    </w:p>
    <w:p w:rsidR="00293DBD" w:rsidRPr="007D6229" w:rsidRDefault="00293DBD" w:rsidP="00173110">
      <w:r w:rsidRPr="007D6229">
        <w:lastRenderedPageBreak/>
        <w:t xml:space="preserve">Pre ukladanie dát využívaných </w:t>
      </w:r>
      <w:r w:rsidR="00173110" w:rsidRPr="007D6229">
        <w:t>aplikáciu ViRo (aj Drupal)</w:t>
      </w:r>
      <w:r w:rsidRPr="007D6229">
        <w:t xml:space="preserve"> a aplikáci</w:t>
      </w:r>
      <w:r w:rsidRPr="007D6229">
        <w:t>a</w:t>
      </w:r>
      <w:r w:rsidRPr="007D6229">
        <w:t xml:space="preserve">mi Dynamips a Dynagen </w:t>
      </w:r>
      <w:r w:rsidR="00173110" w:rsidRPr="007D6229">
        <w:t>je</w:t>
      </w:r>
      <w:r w:rsidRPr="007D6229">
        <w:t xml:space="preserve"> </w:t>
      </w:r>
      <w:r w:rsidR="00173110" w:rsidRPr="007D6229">
        <w:t xml:space="preserve">využívaná </w:t>
      </w:r>
      <w:r w:rsidRPr="007D6229">
        <w:t>databáza bežiaca v databázovom systéme MySQL. Rieš</w:t>
      </w:r>
      <w:r w:rsidRPr="007D6229">
        <w:t>e</w:t>
      </w:r>
      <w:r w:rsidRPr="007D6229">
        <w:t>nie komunikácie s jednotlivými virtuálnymi zariadeniami bude riešené pomocou Java a</w:t>
      </w:r>
      <w:r w:rsidRPr="007D6229">
        <w:t>p</w:t>
      </w:r>
      <w:r w:rsidRPr="007D6229">
        <w:t>pletu – Java Telnet Application, prístupného priamo z webu, čím zvýšime bezpe</w:t>
      </w:r>
      <w:r w:rsidRPr="007D6229">
        <w:t>č</w:t>
      </w:r>
      <w:r w:rsidRPr="007D6229">
        <w:t>nosť riešenia oproti priamemu prístupu na konzolu zari</w:t>
      </w:r>
      <w:r w:rsidRPr="007D6229">
        <w:t>a</w:t>
      </w:r>
      <w:r w:rsidRPr="007D6229">
        <w:t>denia</w:t>
      </w:r>
      <w:r w:rsidR="00173110" w:rsidRPr="007D6229">
        <w:t>.</w:t>
      </w:r>
    </w:p>
    <w:p w:rsidR="00293DBD" w:rsidRPr="007D6229" w:rsidRDefault="00546781" w:rsidP="00293DBD">
      <w:r w:rsidRPr="007D6229">
        <w:t>Záverom môžeme zosumarizovať komponenty nevyhnutné k behu aplikácia V</w:t>
      </w:r>
      <w:r w:rsidRPr="007D6229">
        <w:t>i</w:t>
      </w:r>
      <w:r w:rsidRPr="007D6229">
        <w:t>Ro:</w:t>
      </w:r>
    </w:p>
    <w:p w:rsidR="00546781" w:rsidRPr="007D6229" w:rsidRDefault="00E90D58" w:rsidP="008E612A">
      <w:pPr>
        <w:pStyle w:val="Odsekzoznamu"/>
        <w:numPr>
          <w:ilvl w:val="0"/>
          <w:numId w:val="22"/>
        </w:numPr>
      </w:pPr>
      <w:r w:rsidRPr="007D6229">
        <w:t>Server s výkonným HW a základným operačným systémom.</w:t>
      </w:r>
    </w:p>
    <w:p w:rsidR="00546781" w:rsidRPr="007D6229" w:rsidRDefault="00546781" w:rsidP="008E612A">
      <w:pPr>
        <w:pStyle w:val="Odsekzoznamu"/>
        <w:numPr>
          <w:ilvl w:val="0"/>
          <w:numId w:val="22"/>
        </w:numPr>
      </w:pPr>
      <w:r w:rsidRPr="007D6229">
        <w:t>Simulačný nástroj Dynamips s rozšírením Dynagen.</w:t>
      </w:r>
    </w:p>
    <w:p w:rsidR="00546781" w:rsidRPr="007D6229" w:rsidRDefault="00546781" w:rsidP="008E612A">
      <w:pPr>
        <w:pStyle w:val="Odsekzoznamu"/>
        <w:numPr>
          <w:ilvl w:val="0"/>
          <w:numId w:val="22"/>
        </w:numPr>
      </w:pPr>
      <w:r w:rsidRPr="007D6229">
        <w:t>CMS Systém Drupal.</w:t>
      </w:r>
    </w:p>
    <w:p w:rsidR="00546781" w:rsidRPr="007D6229" w:rsidRDefault="00546781" w:rsidP="008E612A">
      <w:pPr>
        <w:pStyle w:val="Odsekzoznamu"/>
        <w:numPr>
          <w:ilvl w:val="0"/>
          <w:numId w:val="22"/>
        </w:numPr>
      </w:pPr>
      <w:r w:rsidRPr="007D6229">
        <w:t>Komponent ViRo.</w:t>
      </w:r>
    </w:p>
    <w:p w:rsidR="0090593B" w:rsidRPr="007D6229" w:rsidRDefault="0090593B" w:rsidP="0090593B">
      <w:r w:rsidRPr="007D6229">
        <w:t>V nasledujúcich kapitolách popíšeme inštaláciu komponentov d</w:t>
      </w:r>
      <w:r w:rsidRPr="007D6229">
        <w:t>e</w:t>
      </w:r>
      <w:r w:rsidRPr="007D6229">
        <w:t>tailnejšie.</w:t>
      </w:r>
    </w:p>
    <w:p w:rsidR="00546781" w:rsidRPr="007D6229" w:rsidRDefault="00546781" w:rsidP="00546781"/>
    <w:p w:rsidR="00546781" w:rsidRPr="007D6229" w:rsidRDefault="00546781">
      <w:pPr>
        <w:spacing w:before="0" w:line="240" w:lineRule="auto"/>
        <w:ind w:firstLine="0"/>
        <w:jc w:val="left"/>
      </w:pPr>
      <w:r w:rsidRPr="007D6229">
        <w:br w:type="page"/>
      </w:r>
    </w:p>
    <w:p w:rsidR="00546781" w:rsidRPr="007D6229" w:rsidRDefault="00546781" w:rsidP="0090593B">
      <w:pPr>
        <w:pStyle w:val="Nadpis1"/>
      </w:pPr>
      <w:bookmarkStart w:id="28" w:name="_Toc376799877"/>
      <w:r w:rsidRPr="007D6229">
        <w:lastRenderedPageBreak/>
        <w:t>Server s požadovaným OS</w:t>
      </w:r>
      <w:bookmarkEnd w:id="28"/>
    </w:p>
    <w:p w:rsidR="00A117F5" w:rsidRPr="007D6229" w:rsidRDefault="00A117F5" w:rsidP="00A117F5">
      <w:pPr>
        <w:pStyle w:val="ZPNadpis2"/>
      </w:pPr>
      <w:bookmarkStart w:id="29" w:name="_Ref376453166"/>
      <w:bookmarkStart w:id="30" w:name="_Toc376799878"/>
      <w:r w:rsidRPr="007D6229">
        <w:t>Požiadavky na HW platformu</w:t>
      </w:r>
      <w:bookmarkEnd w:id="29"/>
      <w:bookmarkEnd w:id="30"/>
    </w:p>
    <w:p w:rsidR="0090593B" w:rsidRPr="007D6229" w:rsidRDefault="0090593B" w:rsidP="0090593B">
      <w:r w:rsidRPr="007D6229">
        <w:t>Nevyhnutným predpokladom pre korektný beh aplikácie ViRo je dedikovanie hardvérovej platformy s požadovaným výkonom a inštalovaným základným op</w:t>
      </w:r>
      <w:r w:rsidRPr="007D6229">
        <w:t>e</w:t>
      </w:r>
      <w:r w:rsidRPr="007D6229">
        <w:t>račným systémom. Pri jej výbere treba brať ohľad hlavne na veľkosť inštalovanej pamäte RAM, v ideálnom prípade aj o výber výkonného CPU. Na základe našich skúsenosti odpor</w:t>
      </w:r>
      <w:r w:rsidRPr="007D6229">
        <w:t>ú</w:t>
      </w:r>
      <w:r w:rsidRPr="007D6229">
        <w:t xml:space="preserve">čame systém s minimálne 4GB RAM a dvojjadrovým CPU. </w:t>
      </w:r>
    </w:p>
    <w:p w:rsidR="00A117F5" w:rsidRPr="007D6229" w:rsidRDefault="0090593B" w:rsidP="00A117F5">
      <w:r w:rsidRPr="007D6229">
        <w:t>V našom prípade je platforma prevádzkovaná na systéme 2 x Intel(R) Xeon(R) CPU E5335  pracujúcom na takte  2.00GHz (8 jadier) s 17,5GB RAM. Uvedená HW ko</w:t>
      </w:r>
      <w:r w:rsidRPr="007D6229">
        <w:t>n</w:t>
      </w:r>
      <w:r w:rsidRPr="007D6229">
        <w:t>figurácia umožňuje simultánny beh viac ako 100 virtuá</w:t>
      </w:r>
      <w:r w:rsidRPr="007D6229">
        <w:t>l</w:t>
      </w:r>
      <w:r w:rsidRPr="007D6229">
        <w:t>nych smerovačov s Cisco IOS naraz.</w:t>
      </w:r>
    </w:p>
    <w:p w:rsidR="00A117F5" w:rsidRPr="007D6229" w:rsidRDefault="00A117F5" w:rsidP="00A117F5">
      <w:pPr>
        <w:pStyle w:val="ZPNadpis2"/>
      </w:pPr>
      <w:bookmarkStart w:id="31" w:name="_Toc376799879"/>
      <w:r w:rsidRPr="007D6229">
        <w:t>Operačný systém</w:t>
      </w:r>
      <w:bookmarkEnd w:id="31"/>
    </w:p>
    <w:p w:rsidR="00BA7955" w:rsidRPr="007D6229" w:rsidRDefault="00BA7955" w:rsidP="00BA7955">
      <w:r w:rsidRPr="007D6229">
        <w:t xml:space="preserve">Vzhľadom na vynikajúce možnosti správy a optimalizáciu využitia systémových zdrojov servera je nevyhnutný OS bežiaci na hw platforme (strana </w:t>
      </w:r>
      <w:r w:rsidRPr="007D6229">
        <w:fldChar w:fldCharType="begin"/>
      </w:r>
      <w:r w:rsidRPr="007D6229">
        <w:instrText xml:space="preserve"> PAGEREF _Ref376453166 \h </w:instrText>
      </w:r>
      <w:r w:rsidRPr="007D6229">
        <w:fldChar w:fldCharType="separate"/>
      </w:r>
      <w:r w:rsidRPr="007D6229">
        <w:t>14</w:t>
      </w:r>
      <w:r w:rsidRPr="007D6229">
        <w:fldChar w:fldCharType="end"/>
      </w:r>
      <w:r w:rsidRPr="007D6229">
        <w:t>). Aplikácia ViRo je navrhnutá pre prostredie pracujúce s OS Linux. Platforma je vyvíjaná, ako aj táto pr</w:t>
      </w:r>
      <w:r w:rsidRPr="007D6229">
        <w:t>í</w:t>
      </w:r>
      <w:r w:rsidRPr="007D6229">
        <w:t>ručka predpokladá, 64bitový OS Debian GNU Linux</w:t>
      </w:r>
      <w:r w:rsidR="00C31D91" w:rsidRPr="007D6229">
        <w:t xml:space="preserve"> (konkrétne v našom prípade sa je</w:t>
      </w:r>
      <w:r w:rsidR="00C31D91" w:rsidRPr="007D6229">
        <w:t>d</w:t>
      </w:r>
      <w:r w:rsidR="00C31D91" w:rsidRPr="007D6229">
        <w:t>ná o využitie 64bit systému Debian 7.0 wheezy)</w:t>
      </w:r>
      <w:r w:rsidRPr="007D6229">
        <w:t xml:space="preserve">. Vo všeobecnosti je však nástroj ViRo nezávislý od </w:t>
      </w:r>
      <w:r w:rsidR="00C31D91" w:rsidRPr="007D6229">
        <w:t>di</w:t>
      </w:r>
      <w:r w:rsidR="00C31D91" w:rsidRPr="007D6229">
        <w:t>s</w:t>
      </w:r>
      <w:r w:rsidR="00C31D91" w:rsidRPr="007D6229">
        <w:t xml:space="preserve">tribúcie OS Linux. </w:t>
      </w:r>
    </w:p>
    <w:p w:rsidR="00C31D91" w:rsidRPr="007D6229" w:rsidRDefault="00C31D91" w:rsidP="00C31D91">
      <w:r w:rsidRPr="007D6229">
        <w:t>Pre ďalšie potreby tejto príručky predpokladáme základnú inštaláciu minimá</w:t>
      </w:r>
      <w:r w:rsidRPr="007D6229">
        <w:t>l</w:t>
      </w:r>
      <w:r w:rsidRPr="007D6229">
        <w:t>nej (standard) verzie systému s korektne nastavenou IP adresou, po prípade domén</w:t>
      </w:r>
      <w:r w:rsidRPr="007D6229">
        <w:t>o</w:t>
      </w:r>
      <w:r w:rsidRPr="007D6229">
        <w:t xml:space="preserve">vým menom. Detailný popis </w:t>
      </w:r>
      <w:r w:rsidR="009C764B" w:rsidRPr="007D6229">
        <w:t xml:space="preserve">inštalácie </w:t>
      </w:r>
      <w:r w:rsidRPr="007D6229">
        <w:t>OS Debian je mimo túto inštalačnú príručku a je možné použiť množstvo návodov dostupných na Internete, ako napr.:</w:t>
      </w:r>
    </w:p>
    <w:p w:rsidR="00C31D91" w:rsidRPr="007D6229" w:rsidRDefault="00C31D91" w:rsidP="008E612A">
      <w:pPr>
        <w:pStyle w:val="Odsekzoznamu"/>
        <w:numPr>
          <w:ilvl w:val="0"/>
          <w:numId w:val="23"/>
        </w:numPr>
      </w:pPr>
      <w:r w:rsidRPr="007D6229">
        <w:t>Oficiálna inštalačná príručka pre OS debian v českom jazyku (</w:t>
      </w:r>
      <w:hyperlink r:id="rId12" w:history="1">
        <w:r w:rsidRPr="007D6229">
          <w:rPr>
            <w:rStyle w:val="Hypertextovprepojenie"/>
          </w:rPr>
          <w:t>http://www.debian.org/releases/stable/installmanual</w:t>
        </w:r>
      </w:hyperlink>
      <w:r w:rsidRPr="007D6229">
        <w:t>).</w:t>
      </w:r>
    </w:p>
    <w:p w:rsidR="00C31D91" w:rsidRPr="007D6229" w:rsidRDefault="00C31D91" w:rsidP="008E612A">
      <w:pPr>
        <w:pStyle w:val="Odsekzoznamu"/>
        <w:numPr>
          <w:ilvl w:val="0"/>
          <w:numId w:val="23"/>
        </w:numPr>
      </w:pPr>
      <w:r w:rsidRPr="007D6229">
        <w:lastRenderedPageBreak/>
        <w:t>Nastavenie doménového mena (</w:t>
      </w:r>
      <w:hyperlink r:id="rId13" w:history="1">
        <w:r w:rsidRPr="007D6229">
          <w:rPr>
            <w:rStyle w:val="Hypertextovprepojenie"/>
          </w:rPr>
          <w:t>http://nil.uniza.sk/linux-howto/nastavenie-dom%C3%A9nov%C3%A9ho-mena-ip-adresy-pre-debian-server</w:t>
        </w:r>
      </w:hyperlink>
      <w:r w:rsidRPr="007D6229">
        <w:t>) a statickej IP adresy v OS debian (</w:t>
      </w:r>
      <w:hyperlink r:id="rId14" w:history="1">
        <w:r w:rsidRPr="007D6229">
          <w:rPr>
            <w:rStyle w:val="Hypertextovprepojenie"/>
          </w:rPr>
          <w:t>http://nil.uniza.sk/linux-howto/setting-static-ip-address-debian</w:t>
        </w:r>
      </w:hyperlink>
      <w:r w:rsidRPr="007D6229">
        <w:t>).</w:t>
      </w:r>
    </w:p>
    <w:p w:rsidR="00C31D91" w:rsidRPr="007D6229" w:rsidRDefault="00C31D91" w:rsidP="009C764B">
      <w:pPr>
        <w:pStyle w:val="Odsekzoznamu"/>
        <w:ind w:left="1440" w:firstLine="0"/>
      </w:pPr>
    </w:p>
    <w:p w:rsidR="00EB4302" w:rsidRPr="007D6229" w:rsidRDefault="00EB4302" w:rsidP="009C764B">
      <w:pPr>
        <w:pStyle w:val="Odsekzoznamu"/>
        <w:ind w:left="1440" w:firstLine="0"/>
      </w:pPr>
    </w:p>
    <w:p w:rsidR="00EB4302" w:rsidRPr="007D6229" w:rsidRDefault="00EB4302" w:rsidP="00EB4302">
      <w:r w:rsidRPr="007D6229">
        <w:br w:type="page"/>
      </w:r>
    </w:p>
    <w:p w:rsidR="00EB4302" w:rsidRPr="007D6229" w:rsidRDefault="00EB4302" w:rsidP="00EB4302">
      <w:pPr>
        <w:pStyle w:val="Nadpis1"/>
      </w:pPr>
      <w:bookmarkStart w:id="32" w:name="_Toc376799880"/>
      <w:r w:rsidRPr="007D6229">
        <w:lastRenderedPageBreak/>
        <w:t>Simulačný nástroj Dynamips s rozšírením Dynagen</w:t>
      </w:r>
      <w:bookmarkEnd w:id="32"/>
    </w:p>
    <w:p w:rsidR="00EA388C" w:rsidRPr="007D6229" w:rsidRDefault="00C863FE" w:rsidP="00C863FE">
      <w:r w:rsidRPr="007D6229">
        <w:t>Webová aplikácia ViRo využíva ako základný prostriedok pre simulácie sieť</w:t>
      </w:r>
      <w:r w:rsidRPr="007D6229">
        <w:t>o</w:t>
      </w:r>
      <w:r w:rsidRPr="007D6229">
        <w:t>v</w:t>
      </w:r>
      <w:r w:rsidR="00EA388C" w:rsidRPr="007D6229">
        <w:t xml:space="preserve">ých </w:t>
      </w:r>
      <w:r w:rsidRPr="007D6229">
        <w:t>topológi</w:t>
      </w:r>
      <w:r w:rsidR="00EA388C" w:rsidRPr="007D6229">
        <w:t>í</w:t>
      </w:r>
      <w:r w:rsidRPr="007D6229">
        <w:t xml:space="preserve"> voľne šíriteľné riešenie Dynamips/Dynagen (backend). Jeho prítomnosť v OS je nevyhnutným predpokladom správnej činnosti apl</w:t>
      </w:r>
      <w:r w:rsidRPr="007D6229">
        <w:t>i</w:t>
      </w:r>
      <w:r w:rsidRPr="007D6229">
        <w:t xml:space="preserve">kácie ViRo. </w:t>
      </w:r>
    </w:p>
    <w:p w:rsidR="00EA388C" w:rsidRPr="007D6229" w:rsidRDefault="00EA388C" w:rsidP="00EA388C">
      <w:pPr>
        <w:pStyle w:val="Nadpis2"/>
      </w:pPr>
      <w:bookmarkStart w:id="33" w:name="_Toc376799881"/>
      <w:r w:rsidRPr="007D6229">
        <w:t>Inštalácia balíkov Dynamips a Dynagen v OS debian</w:t>
      </w:r>
      <w:bookmarkEnd w:id="33"/>
    </w:p>
    <w:p w:rsidR="00105BC5" w:rsidRPr="007D6229" w:rsidRDefault="00105BC5" w:rsidP="00EA388C">
      <w:r w:rsidRPr="007D6229">
        <w:t>Inštalácia balíčkov Dynamisp a </w:t>
      </w:r>
      <w:r w:rsidR="00D95428" w:rsidRPr="007D6229">
        <w:t>D</w:t>
      </w:r>
      <w:r w:rsidRPr="007D6229">
        <w:t>ynagen je v prostredí OS debian jednoduchá, nakoľko balíčky sú priamo súčasťou oficiálnych repozitárov softv</w:t>
      </w:r>
      <w:r w:rsidRPr="007D6229">
        <w:t>é</w:t>
      </w:r>
      <w:r w:rsidRPr="007D6229">
        <w:t xml:space="preserve">ru voľne dostupného pre OS Debian z internetu. </w:t>
      </w:r>
      <w:r w:rsidR="00EA388C" w:rsidRPr="007D6229">
        <w:t xml:space="preserve">Pred samotnou inštaláciou odporúčame </w:t>
      </w:r>
      <w:r w:rsidRPr="007D6229">
        <w:t>overiť si IP konekt</w:t>
      </w:r>
      <w:r w:rsidRPr="007D6229">
        <w:t>i</w:t>
      </w:r>
      <w:r w:rsidRPr="007D6229">
        <w:t xml:space="preserve">vitu príkazom </w:t>
      </w:r>
    </w:p>
    <w:p w:rsidR="00105BC5" w:rsidRPr="007D6229" w:rsidRDefault="00105BC5" w:rsidP="00E14628">
      <w:pPr>
        <w:pStyle w:val="commandline"/>
      </w:pPr>
      <w:r w:rsidRPr="007D6229">
        <w:t>ping www.debian.org</w:t>
      </w:r>
    </w:p>
    <w:p w:rsidR="00105BC5" w:rsidRPr="007D6229" w:rsidRDefault="00105BC5" w:rsidP="00E14628">
      <w:pPr>
        <w:pStyle w:val="commandline"/>
      </w:pPr>
      <w:r w:rsidRPr="007D6229">
        <w:t>PING www.debian.org (5.153.231.4) 56(84) bytes of data.</w:t>
      </w:r>
    </w:p>
    <w:p w:rsidR="00105BC5" w:rsidRPr="007D6229" w:rsidRDefault="00105BC5" w:rsidP="00E14628">
      <w:pPr>
        <w:pStyle w:val="commandline"/>
      </w:pPr>
      <w:r w:rsidRPr="007D6229">
        <w:t>64 bytes from senfter.debian.org (5.153.231.4): icmp_req=1 ttl=52 t</w:t>
      </w:r>
      <w:r w:rsidRPr="007D6229">
        <w:t>i</w:t>
      </w:r>
      <w:r w:rsidRPr="007D6229">
        <w:t>me=38.3 ms</w:t>
      </w:r>
    </w:p>
    <w:p w:rsidR="00105BC5" w:rsidRPr="007D6229" w:rsidRDefault="00105BC5" w:rsidP="00E14628">
      <w:pPr>
        <w:pStyle w:val="commandline"/>
      </w:pPr>
      <w:r w:rsidRPr="007D6229">
        <w:t>64 bytes from senfter.debian.org (5.153.231.4): icmp_req=2 ttl=52 t</w:t>
      </w:r>
      <w:r w:rsidRPr="007D6229">
        <w:t>i</w:t>
      </w:r>
      <w:r w:rsidRPr="007D6229">
        <w:t>me=36.5 ms</w:t>
      </w:r>
    </w:p>
    <w:p w:rsidR="00105BC5" w:rsidRPr="007D6229" w:rsidRDefault="00105BC5" w:rsidP="00E14628">
      <w:pPr>
        <w:pStyle w:val="commandline"/>
      </w:pPr>
      <w:r w:rsidRPr="007D6229">
        <w:t>64 bytes from senfter.debian.org (5.153.231.4): icmp_req=3 ttl=52 t</w:t>
      </w:r>
      <w:r w:rsidRPr="007D6229">
        <w:t>i</w:t>
      </w:r>
      <w:r w:rsidRPr="007D6229">
        <w:t>me=37.</w:t>
      </w:r>
    </w:p>
    <w:p w:rsidR="00EA388C" w:rsidRPr="007D6229" w:rsidRDefault="00105BC5" w:rsidP="00105BC5">
      <w:pPr>
        <w:ind w:firstLine="0"/>
      </w:pPr>
      <w:r w:rsidRPr="007D6229">
        <w:t xml:space="preserve">Kde po jej verifikácii môžeme následne </w:t>
      </w:r>
      <w:r w:rsidR="00EA388C" w:rsidRPr="007D6229">
        <w:t>aktualizovať verzie dostupných b</w:t>
      </w:r>
      <w:r w:rsidR="00EA388C" w:rsidRPr="007D6229">
        <w:t>a</w:t>
      </w:r>
      <w:r w:rsidR="00EA388C" w:rsidRPr="007D6229">
        <w:t>líčkov pre debian:</w:t>
      </w:r>
    </w:p>
    <w:p w:rsidR="00EA388C" w:rsidRPr="007D6229" w:rsidRDefault="00EA388C" w:rsidP="00E14628">
      <w:pPr>
        <w:pStyle w:val="commandline"/>
      </w:pPr>
      <w:r w:rsidRPr="007D6229">
        <w:t>apt-get update</w:t>
      </w:r>
    </w:p>
    <w:p w:rsidR="00EA388C" w:rsidRPr="007D6229" w:rsidRDefault="00105BC5" w:rsidP="00105BC5">
      <w:pPr>
        <w:ind w:firstLine="0"/>
      </w:pPr>
      <w:r w:rsidRPr="007D6229">
        <w:t>s overením  prítomnosti daných balíčkov</w:t>
      </w:r>
    </w:p>
    <w:p w:rsidR="00105BC5" w:rsidRPr="007D6229" w:rsidRDefault="00105BC5" w:rsidP="00E14628">
      <w:pPr>
        <w:pStyle w:val="commandline"/>
      </w:pPr>
      <w:r w:rsidRPr="007D6229">
        <w:t>apt-cache search dynamips</w:t>
      </w:r>
    </w:p>
    <w:p w:rsidR="00105BC5" w:rsidRPr="007D6229" w:rsidRDefault="00105BC5" w:rsidP="00E14628">
      <w:pPr>
        <w:pStyle w:val="commandline"/>
      </w:pPr>
      <w:r w:rsidRPr="007D6229">
        <w:t>dynagen - Cisco 7200 Router Emulator Command Line Interface</w:t>
      </w:r>
    </w:p>
    <w:p w:rsidR="00105BC5" w:rsidRPr="007D6229" w:rsidRDefault="00105BC5" w:rsidP="00E14628">
      <w:pPr>
        <w:pStyle w:val="commandline"/>
      </w:pPr>
      <w:r w:rsidRPr="007D6229">
        <w:t>gns3 - graphical network simulator</w:t>
      </w:r>
    </w:p>
    <w:p w:rsidR="00105BC5" w:rsidRPr="007D6229" w:rsidRDefault="00105BC5" w:rsidP="00E14628">
      <w:pPr>
        <w:pStyle w:val="commandline"/>
      </w:pPr>
      <w:r w:rsidRPr="007D6229">
        <w:t>dynamips - Cisco 7200/3600/3725/3745/2600/1700 Router Emulator</w:t>
      </w:r>
    </w:p>
    <w:p w:rsidR="00105BC5" w:rsidRPr="007D6229" w:rsidRDefault="00105BC5" w:rsidP="00105BC5">
      <w:pPr>
        <w:ind w:firstLine="0"/>
      </w:pPr>
      <w:r w:rsidRPr="007D6229">
        <w:t>následne môžeme spustiť inštaláciu príkazom:</w:t>
      </w:r>
    </w:p>
    <w:p w:rsidR="00105BC5" w:rsidRPr="007D6229" w:rsidRDefault="00105BC5" w:rsidP="00E14628">
      <w:pPr>
        <w:pStyle w:val="commandline"/>
      </w:pPr>
      <w:r w:rsidRPr="007D6229">
        <w:t>apt-get install dynamips dynagen</w:t>
      </w:r>
    </w:p>
    <w:p w:rsidR="00EA388C" w:rsidRPr="007D6229" w:rsidRDefault="00EA388C" w:rsidP="00EA388C">
      <w:pPr>
        <w:pStyle w:val="Nadpis2"/>
      </w:pPr>
      <w:bookmarkStart w:id="34" w:name="_Toc376799882"/>
      <w:r w:rsidRPr="007D6229">
        <w:lastRenderedPageBreak/>
        <w:t>Použitie vhodného IOS</w:t>
      </w:r>
      <w:bookmarkEnd w:id="34"/>
    </w:p>
    <w:p w:rsidR="00734590" w:rsidRPr="007D6229" w:rsidRDefault="00105BC5" w:rsidP="00C863FE">
      <w:r w:rsidRPr="007D6229">
        <w:t>P</w:t>
      </w:r>
      <w:r w:rsidR="00EA388C" w:rsidRPr="007D6229">
        <w:t>redpokladom použitia samotného riešenia Dynamips/Dynagen je potreba zí</w:t>
      </w:r>
      <w:r w:rsidR="00EA388C" w:rsidRPr="007D6229">
        <w:t>s</w:t>
      </w:r>
      <w:r w:rsidR="00EA388C" w:rsidRPr="007D6229">
        <w:t>kať vhodnú verziu IOS smerovačov spoločnosti Cisco, na emuláciu ktorých je Dyn</w:t>
      </w:r>
      <w:r w:rsidR="00EA388C" w:rsidRPr="007D6229">
        <w:t>a</w:t>
      </w:r>
      <w:r w:rsidR="00EA388C" w:rsidRPr="007D6229">
        <w:t>mips/Dynagen navrhnut</w:t>
      </w:r>
      <w:r w:rsidRPr="007D6229">
        <w:t>ý</w:t>
      </w:r>
      <w:r w:rsidR="00EA388C" w:rsidRPr="007D6229">
        <w:t>.</w:t>
      </w:r>
      <w:r w:rsidRPr="007D6229">
        <w:t xml:space="preserve"> Nakoľko na šírenie IOS platia l</w:t>
      </w:r>
      <w:r w:rsidRPr="007D6229">
        <w:t>i</w:t>
      </w:r>
      <w:r w:rsidRPr="007D6229">
        <w:t>cenčné obmedzenia, nie je samotný IOS súbor súčasťou voľne stiahnuteľn</w:t>
      </w:r>
      <w:r w:rsidRPr="007D6229">
        <w:t>é</w:t>
      </w:r>
      <w:r w:rsidRPr="007D6229">
        <w:t>ho balíčka aplikácie ViRo.</w:t>
      </w:r>
      <w:r w:rsidR="0034758F" w:rsidRPr="007D6229">
        <w:t xml:space="preserve"> </w:t>
      </w:r>
    </w:p>
    <w:p w:rsidR="00105BC5" w:rsidRPr="007D6229" w:rsidRDefault="0034758F" w:rsidP="006154DD">
      <w:r w:rsidRPr="007D6229">
        <w:t>V súčasnosti riešenie Dynamips/Dynagen podporuje emuláciu HW pre verzie smerovačov rád 7200 3700, 3600 a 2600. Pre uvedené rady sm</w:t>
      </w:r>
      <w:r w:rsidRPr="007D6229">
        <w:t>e</w:t>
      </w:r>
      <w:r w:rsidRPr="007D6229">
        <w:t xml:space="preserve">rovačov existuje široká škála IOS-ov s rôznymi požiadavkami na zdroje servera ako aj stabilitou behu v programe Dynamips. </w:t>
      </w:r>
      <w:r w:rsidR="004F7664" w:rsidRPr="007D6229">
        <w:t>Za týmto účelom prebehol rad testovaní, ktorý bol zameraný na nájdenie optimálnej verzie IOS pre špecifické potreby nasadenia. Výsledky testovania ukázali, že pre potreby behu sieťových topológií zameraných na osvojenie učiva v rozsahu priemyselného certifikátu CCNA je z hľadiska stability a pamäťovej náročno</w:t>
      </w:r>
      <w:r w:rsidR="004F7664" w:rsidRPr="007D6229">
        <w:t>s</w:t>
      </w:r>
      <w:r w:rsidR="004F7664" w:rsidRPr="007D6229">
        <w:t xml:space="preserve">ti veľmi vhodný IOS c3620-i-mz.123-22.bin </w:t>
      </w:r>
      <w:r w:rsidR="006154DD" w:rsidRPr="007D6229">
        <w:t xml:space="preserve">(48MB RAM na inštanciu) </w:t>
      </w:r>
      <w:r w:rsidR="004F7664" w:rsidRPr="007D6229">
        <w:t>určený pre sm</w:t>
      </w:r>
      <w:r w:rsidR="004F7664" w:rsidRPr="007D6229">
        <w:t>e</w:t>
      </w:r>
      <w:r w:rsidR="004F7664" w:rsidRPr="007D6229">
        <w:t>rovače Cisco rady 3260</w:t>
      </w:r>
      <w:r w:rsidR="00E61708" w:rsidRPr="007D6229">
        <w:t>. V našom prípade na našej platforme umožňuje spustenie a beh 186 smerovačov paralélne.</w:t>
      </w:r>
      <w:r w:rsidR="006154DD" w:rsidRPr="007D6229">
        <w:t xml:space="preserve"> Pre potreby behu sieťových t</w:t>
      </w:r>
      <w:r w:rsidR="006154DD" w:rsidRPr="007D6229">
        <w:t>o</w:t>
      </w:r>
      <w:r w:rsidR="006154DD" w:rsidRPr="007D6229">
        <w:t>pológií zameraných na osvojenie učiva v rozsahu priemyselného certifikátu CCNP je z hľadiska stability a ponúkaných vlastností veľmi vhodný IOS c2691-advipservicesk9-mz.124-15.T1</w:t>
      </w:r>
      <w:r w:rsidR="00055B72" w:rsidRPr="007D6229">
        <w:t>3</w:t>
      </w:r>
      <w:r w:rsidR="006154DD" w:rsidRPr="007D6229">
        <w:t>.bin určený pre smerovače rady 2690. IOS však vyžaduje 2</w:t>
      </w:r>
      <w:r w:rsidR="00624B9E">
        <w:t>56</w:t>
      </w:r>
      <w:r w:rsidR="006154DD" w:rsidRPr="007D6229">
        <w:t>MB RAM per inštanciu virtuá</w:t>
      </w:r>
      <w:r w:rsidR="006154DD" w:rsidRPr="007D6229">
        <w:t>l</w:t>
      </w:r>
      <w:r w:rsidR="006154DD" w:rsidRPr="007D6229">
        <w:t>neho smerovača.</w:t>
      </w:r>
    </w:p>
    <w:p w:rsidR="00EA388C" w:rsidRPr="007D6229" w:rsidRDefault="00EA388C" w:rsidP="00EA388C">
      <w:pPr>
        <w:pStyle w:val="Nadpis2"/>
      </w:pPr>
      <w:bookmarkStart w:id="35" w:name="_Toc376799883"/>
      <w:r w:rsidRPr="007D6229">
        <w:t>Oboznámenie s riešením Dynamips/Dynagen a jeho opt</w:t>
      </w:r>
      <w:r w:rsidRPr="007D6229">
        <w:t>i</w:t>
      </w:r>
      <w:r w:rsidRPr="007D6229">
        <w:t>malizácia</w:t>
      </w:r>
      <w:bookmarkEnd w:id="35"/>
    </w:p>
    <w:p w:rsidR="0073602D" w:rsidRPr="007D6229" w:rsidRDefault="00C863FE" w:rsidP="00C863FE">
      <w:r w:rsidRPr="007D6229">
        <w:t>Riešenie Dynamips/Dynagen</w:t>
      </w:r>
      <w:r w:rsidR="006D792E" w:rsidRPr="007D6229">
        <w:t xml:space="preserve">, obzvlášť podľa použitého IOS, </w:t>
      </w:r>
      <w:r w:rsidRPr="007D6229">
        <w:t>kladie výrazné n</w:t>
      </w:r>
      <w:r w:rsidRPr="007D6229">
        <w:t>á</w:t>
      </w:r>
      <w:r w:rsidRPr="007D6229">
        <w:t>roky na systémové zdroje servera</w:t>
      </w:r>
      <w:r w:rsidR="0073602D" w:rsidRPr="007D6229">
        <w:t>.</w:t>
      </w:r>
      <w:r w:rsidRPr="007D6229">
        <w:t xml:space="preserve"> </w:t>
      </w:r>
      <w:r w:rsidR="0073602D" w:rsidRPr="007D6229">
        <w:t>P</w:t>
      </w:r>
      <w:r w:rsidRPr="007D6229">
        <w:t>reto jeho využitie vyžaduje hlbšie poznanie mo</w:t>
      </w:r>
      <w:r w:rsidRPr="007D6229">
        <w:t>ž</w:t>
      </w:r>
      <w:r w:rsidRPr="007D6229">
        <w:t>ností jeho nasadenia a optimalizácie. T</w:t>
      </w:r>
      <w:r w:rsidR="0073602D" w:rsidRPr="007D6229">
        <w:t>á</w:t>
      </w:r>
      <w:r w:rsidRPr="007D6229">
        <w:t xml:space="preserve"> má priamo úmerný vplyv na počet virtuálnych smerovačov, ktoré je </w:t>
      </w:r>
      <w:r w:rsidR="00EA388C" w:rsidRPr="007D6229">
        <w:t xml:space="preserve">možné </w:t>
      </w:r>
      <w:r w:rsidRPr="007D6229">
        <w:t xml:space="preserve">simultánne spustiť. </w:t>
      </w:r>
    </w:p>
    <w:p w:rsidR="00EA388C" w:rsidRPr="007D6229" w:rsidRDefault="0073602D" w:rsidP="00C863FE">
      <w:r w:rsidRPr="007D6229">
        <w:t>V nasledujúcej časti ponúkame bližší pohľad na nástroje Dynamips/Dynagen, spôsob tvorby sieťových topológií a ich systémovú optimal</w:t>
      </w:r>
      <w:r w:rsidRPr="007D6229">
        <w:t>i</w:t>
      </w:r>
      <w:r w:rsidRPr="007D6229">
        <w:t>záciu. Čitatelia oboznámený s Dynamips/Dynagen môžu túto časť prejsť rýchlejšie.</w:t>
      </w:r>
    </w:p>
    <w:p w:rsidR="00985898" w:rsidRPr="007D6229" w:rsidRDefault="00985898" w:rsidP="00985898">
      <w:pPr>
        <w:pStyle w:val="Nadpis3"/>
      </w:pPr>
      <w:bookmarkStart w:id="36" w:name="_Toc376799884"/>
      <w:r w:rsidRPr="007D6229">
        <w:lastRenderedPageBreak/>
        <w:t>Dynamips</w:t>
      </w:r>
      <w:bookmarkEnd w:id="36"/>
    </w:p>
    <w:p w:rsidR="00985898" w:rsidRPr="007D6229" w:rsidRDefault="00985898" w:rsidP="00985898">
      <w:r w:rsidRPr="007D6229">
        <w:t>Dynamips je multiplatformový emulátor procesoru MIPS a hardvérového pr</w:t>
      </w:r>
      <w:r w:rsidRPr="007D6229">
        <w:t>o</w:t>
      </w:r>
      <w:r w:rsidRPr="007D6229">
        <w:t>stredia, naprogramovaný Christopherom Fillotom, pôvodne za úč</w:t>
      </w:r>
      <w:r w:rsidRPr="007D6229">
        <w:t>e</w:t>
      </w:r>
      <w:r w:rsidRPr="007D6229">
        <w:t>lom emulácie Cisco smerovačov rady 7200 na klasickom počítači. Jeho výv</w:t>
      </w:r>
      <w:r w:rsidRPr="007D6229">
        <w:t>o</w:t>
      </w:r>
      <w:r w:rsidRPr="007D6229">
        <w:t>jom a rozširovaním dospel až do dnešnej podoby, kedy okrem rady 7200 podporuje série smerovačov 3600 (modely 3620, 3640 a 3660) , série 3700 (modely 3725, 3745) a sériu 2600 (modely 2610, 2650XM, 2691). Aplikácia Dynamips si po spustení vytvára virtuálne prostredie, ktoré bude emulovať skutočné zariadenie zvoleného typu. V tomto prostredí je potom mo</w:t>
      </w:r>
      <w:r w:rsidRPr="007D6229">
        <w:t>ž</w:t>
      </w:r>
      <w:r w:rsidRPr="007D6229">
        <w:t>né spúšťať reálny operačný systém smerovača. Týmto má užívateľ k dispozícií úplnú konfiguračnú funkcionalitu reálneho zariadenia. Funkcionalita je užívateľovi sprístu</w:t>
      </w:r>
      <w:r w:rsidRPr="007D6229">
        <w:t>p</w:t>
      </w:r>
      <w:r w:rsidRPr="007D6229">
        <w:t>nená pomocou konzoly. Dynamips ďalej ponúka možnosti pripojiť sa na iné virtuálne zariadenie, pripadne viacero zariadení a tým v</w:t>
      </w:r>
      <w:r w:rsidRPr="007D6229">
        <w:t>y</w:t>
      </w:r>
      <w:r w:rsidRPr="007D6229">
        <w:t>tvoriť prakticky akúkoľvek virtuálnu topológiu. Použitím nastavení je možné navyše prepojiť rozhranie smerovačov v D</w:t>
      </w:r>
      <w:r w:rsidRPr="007D6229">
        <w:t>y</w:t>
      </w:r>
      <w:r w:rsidRPr="007D6229">
        <w:t>namipse so sieťovou kartou se</w:t>
      </w:r>
      <w:r w:rsidRPr="007D6229">
        <w:t>r</w:t>
      </w:r>
      <w:r w:rsidRPr="007D6229">
        <w:t>vera, kde je Dynamips spustený.</w:t>
      </w:r>
    </w:p>
    <w:p w:rsidR="00985898" w:rsidRPr="007D6229" w:rsidRDefault="00985898" w:rsidP="00985898">
      <w:r w:rsidRPr="007D6229">
        <w:t>Dynamips vyžíva značné množstvo zdrojov servera v podobe opera</w:t>
      </w:r>
      <w:r w:rsidRPr="007D6229">
        <w:t>č</w:t>
      </w:r>
      <w:r w:rsidRPr="007D6229">
        <w:t>nej pamäte (RAM) a vyťaženia procesora (CPU). Pre spustenie obrazu operačného systému smer</w:t>
      </w:r>
      <w:r w:rsidRPr="007D6229">
        <w:t>o</w:t>
      </w:r>
      <w:r w:rsidRPr="007D6229">
        <w:t>vača, ktorý by na reálnom smerovači vyžadoval 256MB RAM, si aplikácia vyhradí v p</w:t>
      </w:r>
      <w:r w:rsidRPr="007D6229">
        <w:t>a</w:t>
      </w:r>
      <w:r w:rsidRPr="007D6229">
        <w:t>mäti rovnako veľké miesto aj pri jeho virtuálnej verzií . Okrem toho si vyhradí ďalších 64MB RAM v prípade inšta</w:t>
      </w:r>
      <w:r w:rsidRPr="007D6229">
        <w:t>n</w:t>
      </w:r>
      <w:r w:rsidRPr="007D6229">
        <w:t>cie spustenej na UNIX platforme alebo 16MB v prípade Windows pre preklady cache JIT ( JIT – Just in time). Keďže program emuluje CPU sm</w:t>
      </w:r>
      <w:r w:rsidRPr="007D6229">
        <w:t>e</w:t>
      </w:r>
      <w:r w:rsidRPr="007D6229">
        <w:t>rovača a vykonávanie všetkých jeho inštrukcií, značne vyťažuje CPU servera, na kt</w:t>
      </w:r>
      <w:r w:rsidRPr="007D6229">
        <w:t>o</w:t>
      </w:r>
      <w:r w:rsidRPr="007D6229">
        <w:t>rom beží inštancia Dynamipsu. Je to spôsobené tým, že CPU počítača nerozlišuje medzi st</w:t>
      </w:r>
      <w:r w:rsidRPr="007D6229">
        <w:t>a</w:t>
      </w:r>
      <w:r w:rsidRPr="007D6229">
        <w:t>vom kedy sa vykonávajú inštrukcie potrebné pre prácu a st</w:t>
      </w:r>
      <w:r w:rsidRPr="007D6229">
        <w:t>a</w:t>
      </w:r>
      <w:r w:rsidRPr="007D6229">
        <w:t>vom kedy sú smerovačom vykonávané procesy v nečinnosti. Na riešenie týchto nedostatkov sa využívajú optim</w:t>
      </w:r>
      <w:r w:rsidRPr="007D6229">
        <w:t>a</w:t>
      </w:r>
      <w:r w:rsidRPr="007D6229">
        <w:t>lizačné funkcie.</w:t>
      </w:r>
    </w:p>
    <w:p w:rsidR="00EA388C" w:rsidRPr="007D6229" w:rsidRDefault="00724DB3" w:rsidP="00724DB3">
      <w:pPr>
        <w:pStyle w:val="Nadpis3"/>
      </w:pPr>
      <w:bookmarkStart w:id="37" w:name="_Toc376799885"/>
      <w:r w:rsidRPr="007D6229">
        <w:t>Dynagen</w:t>
      </w:r>
      <w:bookmarkEnd w:id="37"/>
    </w:p>
    <w:p w:rsidR="00724DB3" w:rsidRPr="007D6229" w:rsidRDefault="00724DB3" w:rsidP="00724DB3">
      <w:r w:rsidRPr="007D6229">
        <w:t xml:space="preserve">Dynagen je nástroj používaný v kombinácii s aplikáciou </w:t>
      </w:r>
      <w:proofErr w:type="spellStart"/>
      <w:r w:rsidRPr="007D6229">
        <w:t>Dynamips</w:t>
      </w:r>
      <w:proofErr w:type="spellEnd"/>
      <w:r w:rsidRPr="007D6229">
        <w:t>. Jedná sa o nadstavbu vo forme konzolového rozhrania, využívajúcu Hypervisor mód na komunik</w:t>
      </w:r>
      <w:r w:rsidRPr="007D6229">
        <w:t>á</w:t>
      </w:r>
      <w:r w:rsidRPr="007D6229">
        <w:t>ciu s Dynamipsom. Jeho hlavnou úlohou je zjednodušiť vytváranie a prácu s topológi</w:t>
      </w:r>
      <w:r w:rsidRPr="007D6229">
        <w:t>a</w:t>
      </w:r>
      <w:r w:rsidRPr="007D6229">
        <w:lastRenderedPageBreak/>
        <w:t>mi a to tak, že ich vytváranie prebieha v rámci konfiguračného súboru. Jedná sa o te</w:t>
      </w:r>
      <w:r w:rsidRPr="007D6229">
        <w:t>x</w:t>
      </w:r>
      <w:r w:rsidRPr="007D6229">
        <w:t>tový súbor s príponou .net v ktorom sú špecifikované zariadenia a prepojenia medzi nimi. Súbor má je</w:t>
      </w:r>
      <w:r w:rsidRPr="007D6229">
        <w:t>d</w:t>
      </w:r>
      <w:r w:rsidRPr="007D6229">
        <w:t>noduchú štruktúru a syntax, takže je jednoduché nad ním vytvárať nové topológie post editáciou. Syntaktická a logická správnosť štruktúry tohto dok</w:t>
      </w:r>
      <w:r w:rsidRPr="007D6229">
        <w:t>u</w:t>
      </w:r>
      <w:r w:rsidRPr="007D6229">
        <w:t>mentu je dynagenom kontrolovaná pri spúšťaní.</w:t>
      </w:r>
    </w:p>
    <w:p w:rsidR="00724DB3" w:rsidRPr="007D6229" w:rsidRDefault="00724DB3" w:rsidP="00724DB3">
      <w:pPr>
        <w:pStyle w:val="Nadpis3"/>
      </w:pPr>
      <w:bookmarkStart w:id="38" w:name="_Toc376799886"/>
      <w:r w:rsidRPr="007D6229">
        <w:t>Vytvorenie konfiguračného súboru .net</w:t>
      </w:r>
      <w:bookmarkEnd w:id="38"/>
      <w:r w:rsidRPr="007D6229">
        <w:t xml:space="preserve">  </w:t>
      </w:r>
    </w:p>
    <w:p w:rsidR="00724DB3" w:rsidRPr="007D6229" w:rsidRDefault="00724DB3" w:rsidP="00724DB3">
      <w:r w:rsidRPr="007D6229">
        <w:t>Teraz si ukážeme ako vytvárať konfiguračné súbory v nástroji Dynagen. Konfig</w:t>
      </w:r>
      <w:r w:rsidRPr="007D6229">
        <w:t>u</w:t>
      </w:r>
      <w:r w:rsidRPr="007D6229">
        <w:t>račný súbor s príponou .net slúži na vytvorenie emulovanej sieťovej topológie, čo zah</w:t>
      </w:r>
      <w:r w:rsidRPr="007D6229">
        <w:t>ŕ</w:t>
      </w:r>
      <w:r w:rsidRPr="007D6229">
        <w:t>ňa nastavenie emulovaných zariadení, prepojení medzi nimi (kabeláž), globálne a l</w:t>
      </w:r>
      <w:r w:rsidRPr="007D6229">
        <w:t>o</w:t>
      </w:r>
      <w:r w:rsidRPr="007D6229">
        <w:t>kálne nastavenia, výber Cisco IOS a n</w:t>
      </w:r>
      <w:r w:rsidRPr="007D6229">
        <w:t>a</w:t>
      </w:r>
      <w:r w:rsidRPr="007D6229">
        <w:t xml:space="preserve">stavenie optimalizačných funkcií.  </w:t>
      </w:r>
    </w:p>
    <w:p w:rsidR="00724DB3" w:rsidRPr="007D6229" w:rsidRDefault="00724DB3" w:rsidP="00724DB3">
      <w:r w:rsidRPr="007D6229">
        <w:t>Jeho štruktúru je možné rozdeliť na štyri základné časti:</w:t>
      </w:r>
    </w:p>
    <w:p w:rsidR="00CD1E92" w:rsidRPr="007D6229" w:rsidRDefault="00CD1E92" w:rsidP="00777B19">
      <w:pPr>
        <w:pStyle w:val="ZPOdrkyslovan"/>
      </w:pPr>
      <w:r w:rsidRPr="007D6229">
        <w:rPr>
          <w:b/>
        </w:rPr>
        <w:t>Obecná sekcia</w:t>
      </w:r>
      <w:r w:rsidRPr="007D6229">
        <w:t xml:space="preserve">: obsahuje parametre pre celú zostavu. </w:t>
      </w:r>
    </w:p>
    <w:p w:rsidR="00CD1E92" w:rsidRPr="007D6229" w:rsidRDefault="00CD1E92" w:rsidP="00777B19">
      <w:pPr>
        <w:pStyle w:val="ZPOdrkyslovan"/>
      </w:pPr>
      <w:r w:rsidRPr="007D6229">
        <w:rPr>
          <w:b/>
        </w:rPr>
        <w:t>Sekcia Dynagen klient</w:t>
      </w:r>
      <w:r w:rsidRPr="007D6229">
        <w:t>: obsahuje IP adresu a port kde beží inštancia Dynamips.</w:t>
      </w:r>
    </w:p>
    <w:p w:rsidR="00CD1E92" w:rsidRPr="007D6229" w:rsidRDefault="00CD1E92" w:rsidP="00777B19">
      <w:pPr>
        <w:pStyle w:val="ZPOdrkyslovan"/>
      </w:pPr>
      <w:r w:rsidRPr="007D6229">
        <w:rPr>
          <w:b/>
        </w:rPr>
        <w:t>Pod sekcia modelu zariadenia</w:t>
      </w:r>
      <w:r w:rsidRPr="007D6229">
        <w:t>: obsahuje definície pre modely smerovačov  a ich nastavenia. Konkrétne inštancie smerovača daného modelu zdieľajú tu n</w:t>
      </w:r>
      <w:r w:rsidRPr="007D6229">
        <w:t>a</w:t>
      </w:r>
      <w:r w:rsidRPr="007D6229">
        <w:t>stavené parametre</w:t>
      </w:r>
    </w:p>
    <w:p w:rsidR="00CD1E92" w:rsidRPr="007D6229" w:rsidRDefault="00CD1E92" w:rsidP="00777B19">
      <w:pPr>
        <w:pStyle w:val="ZPOdrkyslovan"/>
      </w:pPr>
      <w:r w:rsidRPr="007D6229">
        <w:rPr>
          <w:b/>
        </w:rPr>
        <w:t>Pod sekcia daného zariadenia</w:t>
      </w:r>
      <w:r w:rsidRPr="007D6229">
        <w:t>: obsahuje definíciu parametrov pre konkrétne zariadenia, ktoré tvoria topológiu. Typicky obsahuje definíciu portu konzoly a definíciu rozhraní pomocou, ktorý je zariadenie prepojené na iné.</w:t>
      </w:r>
    </w:p>
    <w:p w:rsidR="00724DB3" w:rsidRPr="007D6229" w:rsidRDefault="00724DB3" w:rsidP="00724DB3">
      <w:r w:rsidRPr="007D6229">
        <w:t>Obsah súboru navyše musí spĺňať nasledujúce kritériá:</w:t>
      </w:r>
    </w:p>
    <w:p w:rsidR="00724DB3" w:rsidRPr="007D6229" w:rsidRDefault="00724DB3" w:rsidP="00DF4B2C">
      <w:pPr>
        <w:pStyle w:val="ZPOdrky1rovne"/>
      </w:pPr>
      <w:r w:rsidRPr="007D6229">
        <w:t>Súbor musí obsahovať aspoň jednu sekciu klienta.</w:t>
      </w:r>
    </w:p>
    <w:p w:rsidR="00724DB3" w:rsidRPr="007D6229" w:rsidRDefault="00724DB3" w:rsidP="00DF4B2C">
      <w:pPr>
        <w:pStyle w:val="ZPOdrky1rovne"/>
      </w:pPr>
      <w:r w:rsidRPr="007D6229">
        <w:t>Sekcie môžu nasledovať až po správnej definícií sekcie.</w:t>
      </w:r>
    </w:p>
    <w:p w:rsidR="00724DB3" w:rsidRPr="007D6229" w:rsidRDefault="00724DB3" w:rsidP="00DF4B2C">
      <w:pPr>
        <w:pStyle w:val="ZPOdrky1rovne"/>
      </w:pPr>
      <w:r w:rsidRPr="007D6229">
        <w:t>Sekcie musia byť hierarchicky usporiadané, sekcia modelu musí predchádzať sekcií daného zariadenia.</w:t>
      </w:r>
    </w:p>
    <w:p w:rsidR="00724DB3" w:rsidRPr="007D6229" w:rsidRDefault="00724DB3" w:rsidP="00DF4B2C">
      <w:pPr>
        <w:pStyle w:val="ZPOdrky1rovne"/>
      </w:pPr>
      <w:r w:rsidRPr="007D6229">
        <w:t>Kľúčové slová nie sú „case sensitive“, takže sa nerozlišujú malé a ve</w:t>
      </w:r>
      <w:r w:rsidRPr="007D6229">
        <w:t>ľ</w:t>
      </w:r>
      <w:r w:rsidRPr="007D6229">
        <w:t>ké písmená.</w:t>
      </w:r>
    </w:p>
    <w:p w:rsidR="00724DB3" w:rsidRPr="007D6229" w:rsidRDefault="00724DB3" w:rsidP="00DF4B2C">
      <w:pPr>
        <w:pStyle w:val="ZPOdrky1rovne"/>
      </w:pPr>
      <w:r w:rsidRPr="007D6229">
        <w:t>Riadok ktorý začína # sa považuje za komentár a je Dynagenom ign</w:t>
      </w:r>
      <w:r w:rsidRPr="007D6229">
        <w:t>o</w:t>
      </w:r>
      <w:r w:rsidRPr="007D6229">
        <w:t>rovaný.</w:t>
      </w:r>
    </w:p>
    <w:p w:rsidR="00724DB3" w:rsidRPr="007D6229" w:rsidRDefault="00724DB3" w:rsidP="00724DB3">
      <w:r w:rsidRPr="007D6229">
        <w:t xml:space="preserve">Štruktúru konfiguračného súboru ilustruje aj </w:t>
      </w:r>
      <w:r w:rsidR="00DB5FA3" w:rsidRPr="007D6229">
        <w:fldChar w:fldCharType="begin"/>
      </w:r>
      <w:r w:rsidR="00DB5FA3" w:rsidRPr="007D6229">
        <w:instrText xml:space="preserve"> REF _Ref376461124 \h </w:instrText>
      </w:r>
      <w:r w:rsidR="00DB5FA3" w:rsidRPr="007D6229">
        <w:fldChar w:fldCharType="separate"/>
      </w:r>
      <w:r w:rsidR="00DB5FA3" w:rsidRPr="007D6229">
        <w:t>Obrázok 4</w:t>
      </w:r>
      <w:r w:rsidR="00DB5FA3" w:rsidRPr="007D6229">
        <w:noBreakHyphen/>
        <w:t>1</w:t>
      </w:r>
      <w:r w:rsidR="00DB5FA3" w:rsidRPr="007D6229">
        <w:fldChar w:fldCharType="end"/>
      </w:r>
      <w:r w:rsidRPr="007D6229">
        <w:t>:</w:t>
      </w:r>
    </w:p>
    <w:p w:rsidR="00DB5FA3" w:rsidRPr="007D6229" w:rsidRDefault="00DB5FA3" w:rsidP="00DB5FA3">
      <w:pPr>
        <w:ind w:firstLine="0"/>
        <w:jc w:val="center"/>
      </w:pPr>
      <w:r w:rsidRPr="007D6229">
        <w:rPr>
          <w:rFonts w:ascii="Times New Roman" w:hAnsi="Times New Roman"/>
          <w:b/>
          <w:noProof/>
          <w:sz w:val="26"/>
          <w:szCs w:val="26"/>
          <w:lang w:eastAsia="sk-SK"/>
        </w:rPr>
        <w:lastRenderedPageBreak/>
        <w:drawing>
          <wp:inline distT="0" distB="0" distL="0" distR="0" wp14:anchorId="2F78DA74" wp14:editId="4A615148">
            <wp:extent cx="4887390" cy="2370666"/>
            <wp:effectExtent l="0" t="0" r="8890" b="0"/>
            <wp:docPr id="1" name="Obrázok 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664" cy="23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A3" w:rsidRPr="007D6229" w:rsidRDefault="00DB5FA3" w:rsidP="00DB5FA3">
      <w:pPr>
        <w:pStyle w:val="ZPPopisobrzkatabuky"/>
      </w:pPr>
      <w:bookmarkStart w:id="39" w:name="_Ref376461124"/>
      <w:bookmarkStart w:id="40" w:name="_Ref376461096"/>
      <w:bookmarkStart w:id="41" w:name="_Toc376799910"/>
      <w:r w:rsidRPr="007D6229">
        <w:t xml:space="preserve">Obrázok </w:t>
      </w:r>
      <w:fldSimple w:instr=" STYLEREF 1 \s ">
        <w:r w:rsidR="0013433E">
          <w:rPr>
            <w:noProof/>
          </w:rPr>
          <w:t>4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</w:t>
        </w:r>
      </w:fldSimple>
      <w:bookmarkEnd w:id="39"/>
      <w:r w:rsidRPr="007D6229">
        <w:t xml:space="preserve"> Štruktúra súboru .net</w:t>
      </w:r>
      <w:bookmarkEnd w:id="40"/>
      <w:bookmarkEnd w:id="41"/>
    </w:p>
    <w:p w:rsidR="003B1EF3" w:rsidRPr="007D6229" w:rsidRDefault="009B5C93" w:rsidP="003B1EF3">
      <w:r w:rsidRPr="007D6229">
        <w:t xml:space="preserve">Vytváranie topológií pre aplikáciu </w:t>
      </w:r>
      <w:r w:rsidR="00365502" w:rsidRPr="007D6229">
        <w:t xml:space="preserve">ViRo </w:t>
      </w:r>
      <w:r w:rsidRPr="007D6229">
        <w:t>priamo vychádza z návrhu topológií pre nástroj Dynamips/Dynagen. V nasledujúcej časti ponúkame p</w:t>
      </w:r>
      <w:r w:rsidR="003B1EF3" w:rsidRPr="007D6229">
        <w:t>ríklad konfiguračného súboru</w:t>
      </w:r>
      <w:r w:rsidRPr="007D6229">
        <w:t>, ktorí znázorňuje jednoduchú sieť tvorenú tromi smerovačmi rady Cisco 3620, kd</w:t>
      </w:r>
      <w:r w:rsidR="00365502" w:rsidRPr="007D6229">
        <w:t>e</w:t>
      </w:r>
      <w:r w:rsidRPr="007D6229">
        <w:t xml:space="preserve"> prvý s druhým je prepojený sériovou linkou. A druhý s tretím 100Mbps ethern</w:t>
      </w:r>
      <w:r w:rsidRPr="007D6229">
        <w:t>e</w:t>
      </w:r>
      <w:r w:rsidRPr="007D6229">
        <w:t>tom</w:t>
      </w:r>
      <w:r w:rsidR="003B1EF3" w:rsidRPr="007D6229">
        <w:t>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#Sekcia globálne nastavenia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#Povolenie optimalizačných funkcií: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ghostios = True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sparsemen = True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#Zariadenia nebudú po spustení topológie automaticky odštartov</w:t>
      </w:r>
      <w:r w:rsidRPr="007D6229">
        <w:rPr>
          <w:rFonts w:eastAsia="SimHei"/>
        </w:rPr>
        <w:t>a</w:t>
      </w:r>
      <w:r w:rsidRPr="007D6229">
        <w:rPr>
          <w:rFonts w:eastAsia="SimHei"/>
        </w:rPr>
        <w:t>né: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autostart = False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#Začiatok sekcie klienta  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#Pripojenie na spustený Dynamipsový Hypervisor port na lokálnom #poč</w:t>
      </w:r>
      <w:r w:rsidRPr="007D6229">
        <w:rPr>
          <w:rFonts w:eastAsia="SimHei"/>
        </w:rPr>
        <w:t>í</w:t>
      </w:r>
      <w:r w:rsidRPr="007D6229">
        <w:rPr>
          <w:rFonts w:eastAsia="SimHei"/>
        </w:rPr>
        <w:t>tači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[localhost:32100]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#Začiatok sekcie modelu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#Emulovaný model smerovačov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[[3620]]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#Cesta k obrazu operačného systému Cisco IOS: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image = /Topologies/IOSes/c3620-i-mz.123-22.bin.unp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#Veľkosť virtuálnej RAM pamäte, ktorá bude vyhradená pre jedno</w:t>
      </w:r>
      <w:r w:rsidRPr="007D6229">
        <w:rPr>
          <w:rFonts w:eastAsia="SimHei"/>
        </w:rPr>
        <w:t>t</w:t>
      </w:r>
      <w:r w:rsidRPr="007D6229">
        <w:rPr>
          <w:rFonts w:eastAsia="SimHei"/>
        </w:rPr>
        <w:t>livé #zariadenia: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ram = 48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#Hodnota funkcie IdlePC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idlepc = 0x604cccec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#Začiatok sekcie konkrétneho zariadenia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[[ROUTER R1]]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#Definícia modelu konkrétneho smerovača, musí byť zhodná s aspoň      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lastRenderedPageBreak/>
        <w:t xml:space="preserve">  #jednou sekciou modelu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model = 3620 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A86212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#Prepojenie sériového rozhrania S1/0 na smerovači R1 a sériového 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#rozhrania S1/0 na smerovači R2: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s1/0 = R2 s1/0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# Definícia portu pre telnetové pripojenie na smerovač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console = 3201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[[ROUTER R2]]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model = 3620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f0/0 = R3 f0/0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console = 3202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>[[ROUTER R3]]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model = 3620</w:t>
      </w:r>
    </w:p>
    <w:p w:rsidR="003B1EF3" w:rsidRPr="007D6229" w:rsidRDefault="003B1EF3" w:rsidP="00E14628">
      <w:pPr>
        <w:pStyle w:val="commandline"/>
        <w:rPr>
          <w:rFonts w:eastAsia="SimHei"/>
        </w:rPr>
      </w:pPr>
      <w:r w:rsidRPr="007D6229">
        <w:rPr>
          <w:rFonts w:eastAsia="SimHei"/>
        </w:rPr>
        <w:t xml:space="preserve">  console = 3203</w:t>
      </w:r>
    </w:p>
    <w:p w:rsidR="003B1EF3" w:rsidRPr="007D6229" w:rsidRDefault="003B1EF3" w:rsidP="00E14628">
      <w:pPr>
        <w:pStyle w:val="commandline"/>
        <w:rPr>
          <w:rFonts w:eastAsia="SimHei"/>
        </w:rPr>
      </w:pPr>
    </w:p>
    <w:p w:rsidR="00A86212" w:rsidRPr="007D6229" w:rsidRDefault="00A86212" w:rsidP="003B1EF3">
      <w:r w:rsidRPr="007D6229">
        <w:t>V nasledujúcej časti ponúkame prehľad dôležitých p</w:t>
      </w:r>
      <w:r w:rsidR="003B1EF3" w:rsidRPr="007D6229">
        <w:t>ríkaz</w:t>
      </w:r>
      <w:r w:rsidRPr="007D6229">
        <w:t>ov</w:t>
      </w:r>
      <w:r w:rsidR="009F194E" w:rsidRPr="007D6229">
        <w:t>, ktoré sú najpouž</w:t>
      </w:r>
      <w:r w:rsidR="009F194E" w:rsidRPr="007D6229">
        <w:t>í</w:t>
      </w:r>
      <w:r w:rsidR="009F194E" w:rsidRPr="007D6229">
        <w:t xml:space="preserve">vanejšie a je nevyhnutné vedieť s nimi pracovať pri vytváraní </w:t>
      </w:r>
      <w:r w:rsidR="00365502" w:rsidRPr="007D6229">
        <w:t>sieť</w:t>
      </w:r>
      <w:r w:rsidR="00365502" w:rsidRPr="007D6229">
        <w:t>o</w:t>
      </w:r>
      <w:r w:rsidR="00365502" w:rsidRPr="007D6229">
        <w:t xml:space="preserve">vých </w:t>
      </w:r>
      <w:r w:rsidR="009F194E" w:rsidRPr="007D6229">
        <w:t>topológi</w:t>
      </w:r>
      <w:r w:rsidR="00365502" w:rsidRPr="007D6229">
        <w:t>í</w:t>
      </w:r>
      <w:r w:rsidRPr="007D6229">
        <w:t>. Pre ich úplný prehľad ich odporúčame naštudovať na stránke balíka Dynagen (</w:t>
      </w:r>
      <w:hyperlink r:id="rId16" w:history="1">
        <w:r w:rsidR="009F194E" w:rsidRPr="007D6229">
          <w:rPr>
            <w:rStyle w:val="Hypertextovprepojenie"/>
          </w:rPr>
          <w:t>http://dynagen.org/tutorial.htm</w:t>
        </w:r>
      </w:hyperlink>
      <w:r w:rsidRPr="007D6229">
        <w:t>)</w:t>
      </w:r>
      <w:r w:rsidR="009F194E" w:rsidRPr="007D6229">
        <w:t>.</w:t>
      </w:r>
    </w:p>
    <w:p w:rsidR="003B1EF3" w:rsidRPr="007D6229" w:rsidRDefault="00A86212" w:rsidP="003B1EF3">
      <w:r w:rsidRPr="007D6229">
        <w:t>Príkazy pre časť</w:t>
      </w:r>
      <w:r w:rsidR="003B1EF3" w:rsidRPr="007D6229">
        <w:t xml:space="preserve"> sekcie globálne nastavenia: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autostart = &lt;TRUE|FALSE&gt;</w:t>
      </w:r>
      <w:r w:rsidRPr="007D6229">
        <w:t>, ak TRUE všetky zariadenia budú automatický spu</w:t>
      </w:r>
      <w:r w:rsidRPr="007D6229">
        <w:t>s</w:t>
      </w:r>
      <w:r w:rsidRPr="007D6229">
        <w:t>tené po načítaní súboru</w:t>
      </w:r>
      <w:r w:rsidR="009F194E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ghostios = &lt;TRUE|FALSE&gt;</w:t>
      </w:r>
      <w:r w:rsidRPr="007D6229">
        <w:t>, povolenie optimalizačnej funkcie</w:t>
      </w:r>
      <w:r w:rsidR="009F194E" w:rsidRPr="007D6229">
        <w:t>.</w:t>
      </w:r>
    </w:p>
    <w:p w:rsidR="003B1EF3" w:rsidRPr="007D6229" w:rsidRDefault="009F194E" w:rsidP="008E612A">
      <w:pPr>
        <w:pStyle w:val="Odsekzoznamu"/>
        <w:numPr>
          <w:ilvl w:val="0"/>
          <w:numId w:val="24"/>
        </w:numPr>
        <w:jc w:val="left"/>
      </w:pPr>
      <w:r w:rsidRPr="007D6229">
        <w:rPr>
          <w:b/>
        </w:rPr>
        <w:t>m</w:t>
      </w:r>
      <w:r w:rsidR="003B1EF3" w:rsidRPr="007D6229">
        <w:rPr>
          <w:b/>
        </w:rPr>
        <w:t>odel</w:t>
      </w:r>
      <w:r w:rsidRPr="007D6229">
        <w:t xml:space="preserve"> =</w:t>
      </w:r>
      <w:r w:rsidR="003B1EF3" w:rsidRPr="007D6229">
        <w:t xml:space="preserve">1710|1720|1721|1750|1751|1760|2610|2611|2620|2621|2610XM|2611XM|2620XM|2621XM|2650XM|2651XM|2691|3620|3640|3660|3725|3745|7200&gt;, </w:t>
      </w:r>
      <w:r w:rsidRPr="007D6229">
        <w:t>typ</w:t>
      </w:r>
      <w:r w:rsidR="003B1EF3" w:rsidRPr="007D6229">
        <w:t xml:space="preserve"> podporované model</w:t>
      </w:r>
      <w:r w:rsidRPr="007D6229">
        <w:t>u</w:t>
      </w:r>
      <w:r w:rsidR="003B1EF3" w:rsidRPr="007D6229">
        <w:t xml:space="preserve"> smerovač</w:t>
      </w:r>
      <w:r w:rsidRPr="007D6229">
        <w:t>a</w:t>
      </w:r>
      <w:r w:rsidR="003B1EF3" w:rsidRPr="007D6229">
        <w:t xml:space="preserve"> Cisco, podporovan</w:t>
      </w:r>
      <w:r w:rsidRPr="007D6229">
        <w:t>é</w:t>
      </w:r>
      <w:r w:rsidR="003B1EF3" w:rsidRPr="007D6229">
        <w:t xml:space="preserve"> </w:t>
      </w:r>
      <w:r w:rsidRPr="007D6229">
        <w:t>rady</w:t>
      </w:r>
      <w:r w:rsidR="003B1EF3" w:rsidRPr="007D6229">
        <w:t>:1700, 2600, 3600, 3700, 7200</w:t>
      </w:r>
    </w:p>
    <w:p w:rsidR="003B1EF3" w:rsidRPr="007D6229" w:rsidRDefault="009F194E" w:rsidP="009F194E">
      <w:pPr>
        <w:ind w:left="360"/>
      </w:pPr>
      <w:r w:rsidRPr="007D6229">
        <w:t xml:space="preserve">• </w:t>
      </w:r>
      <w:r w:rsidR="003B1EF3" w:rsidRPr="007D6229">
        <w:t>definíciu modelu možno zadať v globálnych nastaveniach, ak všetky zari</w:t>
      </w:r>
      <w:r w:rsidR="003B1EF3" w:rsidRPr="007D6229">
        <w:t>a</w:t>
      </w:r>
      <w:r w:rsidR="003B1EF3" w:rsidRPr="007D6229">
        <w:t>denia v topológií budú rovnakého typu, alebo v sekcii klienta, kedy možno pre ka</w:t>
      </w:r>
      <w:r w:rsidR="003B1EF3" w:rsidRPr="007D6229">
        <w:t>ž</w:t>
      </w:r>
      <w:r w:rsidR="003B1EF3" w:rsidRPr="007D6229">
        <w:t>dého klienta vybrať odlišný model, všetky použité modely však musia byť zadefin</w:t>
      </w:r>
      <w:r w:rsidR="003B1EF3" w:rsidRPr="007D6229">
        <w:t>o</w:t>
      </w:r>
      <w:r w:rsidR="003B1EF3" w:rsidRPr="007D6229">
        <w:t xml:space="preserve">vané vo vlastnej sekcií modelu. 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sparsemen = &lt;TRUE|FALSE&gt;</w:t>
      </w:r>
      <w:r w:rsidRPr="007D6229">
        <w:t>, povolenie optimalizačnej funkcie</w:t>
      </w:r>
    </w:p>
    <w:p w:rsidR="003B1EF3" w:rsidRPr="007D6229" w:rsidRDefault="003B1EF3" w:rsidP="003B1EF3"/>
    <w:p w:rsidR="003B1EF3" w:rsidRPr="007D6229" w:rsidRDefault="003B1EF3" w:rsidP="003B1EF3">
      <w:r w:rsidRPr="007D6229">
        <w:lastRenderedPageBreak/>
        <w:t>Príkazy sekcie klienta:</w:t>
      </w:r>
    </w:p>
    <w:p w:rsidR="00CC0D00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[localhost:32100]</w:t>
      </w:r>
      <w:r w:rsidR="00CC0D00" w:rsidRPr="007D6229">
        <w:rPr>
          <w:b/>
        </w:rPr>
        <w:t xml:space="preserve"> </w:t>
      </w:r>
      <w:r w:rsidRPr="007D6229">
        <w:t>-začiatok sekcie klienta, príkaz nie je možné vyn</w:t>
      </w:r>
      <w:r w:rsidRPr="007D6229">
        <w:t>e</w:t>
      </w:r>
      <w:r w:rsidRPr="007D6229">
        <w:t>chať, príkazy nasledujúce po tomto príkaz</w:t>
      </w:r>
      <w:r w:rsidR="00CC0D00" w:rsidRPr="007D6229">
        <w:t>e platia len pre daného klienta. P</w:t>
      </w:r>
      <w:r w:rsidRPr="007D6229">
        <w:t xml:space="preserve">ríkaz má štruktúru </w:t>
      </w:r>
    </w:p>
    <w:p w:rsidR="00CC0D00" w:rsidRPr="007D6229" w:rsidRDefault="003B1EF3" w:rsidP="00E14628">
      <w:pPr>
        <w:pStyle w:val="commandline"/>
      </w:pPr>
      <w:r w:rsidRPr="007D6229">
        <w:t xml:space="preserve"> [&lt;hostname&gt;:&lt;port&gt;]</w:t>
      </w:r>
    </w:p>
    <w:p w:rsidR="003B1EF3" w:rsidRPr="007D6229" w:rsidRDefault="003B1EF3" w:rsidP="00CC0D00">
      <w:pPr>
        <w:ind w:firstLine="0"/>
      </w:pPr>
      <w:r w:rsidRPr="007D6229">
        <w:t xml:space="preserve"> pričom hostname môže byť IP adresa počítača alebo doménový názov ak Dynamips proces beží na vzdialenom zariadení, ak beží na rovnakom zariadení tak sa použije kľ</w:t>
      </w:r>
      <w:r w:rsidRPr="007D6229">
        <w:t>ú</w:t>
      </w:r>
      <w:r w:rsidR="00CC0D00" w:rsidRPr="007D6229">
        <w:t>čové slovo localhost. Č</w:t>
      </w:r>
      <w:r w:rsidRPr="007D6229">
        <w:t>íslo portu predstavuje číslo Hypervisor portu pre TCP komunik</w:t>
      </w:r>
      <w:r w:rsidRPr="007D6229">
        <w:t>á</w:t>
      </w:r>
      <w:r w:rsidRPr="007D6229">
        <w:t>ciu, implicitne má hodnotu 7200.</w:t>
      </w:r>
      <w:r w:rsidR="00CC0D00" w:rsidRPr="007D6229">
        <w:t xml:space="preserve"> </w:t>
      </w:r>
      <w:r w:rsidRPr="007D6229">
        <w:t xml:space="preserve">Hypervisor port je port prostredníctvom ktorého </w:t>
      </w:r>
      <w:r w:rsidR="00CC0D00" w:rsidRPr="007D6229">
        <w:t>n</w:t>
      </w:r>
      <w:r w:rsidR="00CC0D00" w:rsidRPr="007D6229">
        <w:t>a</w:t>
      </w:r>
      <w:r w:rsidR="00CC0D00" w:rsidRPr="007D6229">
        <w:t xml:space="preserve">vzájom komunikujú </w:t>
      </w:r>
      <w:r w:rsidRPr="007D6229">
        <w:t>Dynamips a Dynagen.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console =  &lt;Unsigned integer&gt;</w:t>
      </w:r>
      <w:r w:rsidRPr="007D6229">
        <w:t>, číslo konzolového portu pre jednotlivé telnet</w:t>
      </w:r>
      <w:r w:rsidRPr="007D6229">
        <w:t>o</w:t>
      </w:r>
      <w:r w:rsidRPr="007D6229">
        <w:t>vé pripojenia</w:t>
      </w:r>
      <w:r w:rsidR="00CC0D00" w:rsidRPr="007D6229">
        <w:t>. Prednastavená hodnota je</w:t>
      </w:r>
      <w:r w:rsidRPr="007D6229">
        <w:t xml:space="preserve"> 2000</w:t>
      </w:r>
      <w:r w:rsidR="00CC0D00" w:rsidRPr="007D6229">
        <w:t>.</w:t>
      </w:r>
    </w:p>
    <w:p w:rsidR="003B1EF3" w:rsidRPr="007D6229" w:rsidRDefault="003B1EF3" w:rsidP="00365502">
      <w:pPr>
        <w:ind w:left="360"/>
      </w:pPr>
      <w:r w:rsidRPr="007D6229">
        <w:t xml:space="preserve">•po takomto prihlásení sa na zariadenie (napríklad cez PUTTY) sa </w:t>
      </w:r>
      <w:r w:rsidR="00365502" w:rsidRPr="007D6229">
        <w:t>po</w:t>
      </w:r>
      <w:r w:rsidRPr="007D6229">
        <w:t>užívat</w:t>
      </w:r>
      <w:r w:rsidRPr="007D6229">
        <w:t>e</w:t>
      </w:r>
      <w:r w:rsidRPr="007D6229">
        <w:t xml:space="preserve">ľovi zobrazí konzola zariadenia, </w:t>
      </w:r>
      <w:r w:rsidR="00365502" w:rsidRPr="007D6229">
        <w:t xml:space="preserve">pomocou ktorej je možné </w:t>
      </w:r>
      <w:r w:rsidRPr="007D6229">
        <w:t>z</w:t>
      </w:r>
      <w:r w:rsidRPr="007D6229">
        <w:t>a</w:t>
      </w:r>
      <w:r w:rsidRPr="007D6229">
        <w:t>riadenie konfiguro</w:t>
      </w:r>
      <w:r w:rsidR="00365502" w:rsidRPr="007D6229">
        <w:t>vať.</w:t>
      </w:r>
      <w:r w:rsidRPr="007D6229">
        <w:t xml:space="preserve"> 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udp = &lt;port&gt;</w:t>
      </w:r>
      <w:r w:rsidRPr="007D6229">
        <w:t>, nastavenie UDP portu, pre potreby UDP NIO</w:t>
      </w:r>
      <w:r w:rsidR="0036550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workingdir = &lt;String&gt;</w:t>
      </w:r>
      <w:r w:rsidRPr="007D6229">
        <w:t>, umiestnenie adresára v ktorom bude Dynamips uchov</w:t>
      </w:r>
      <w:r w:rsidRPr="007D6229">
        <w:t>á</w:t>
      </w:r>
      <w:r w:rsidRPr="007D6229">
        <w:t>vať súbory topológie, implicitne je to adresár v ktorom bol Dynamips v Linuxe spustený.</w:t>
      </w:r>
    </w:p>
    <w:p w:rsidR="003B1EF3" w:rsidRPr="007D6229" w:rsidRDefault="003B1EF3" w:rsidP="003B1EF3"/>
    <w:p w:rsidR="003B1EF3" w:rsidRPr="007D6229" w:rsidRDefault="003B1EF3" w:rsidP="003B1EF3">
      <w:r w:rsidRPr="007D6229">
        <w:t>Príkazy sekcie modelu: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  <w:rPr>
          <w:b/>
        </w:rPr>
      </w:pPr>
      <w:r w:rsidRPr="007D6229">
        <w:rPr>
          <w:b/>
        </w:rPr>
        <w:t>[[3620]]</w:t>
      </w:r>
    </w:p>
    <w:p w:rsidR="003B1EF3" w:rsidRPr="007D6229" w:rsidRDefault="003B1EF3" w:rsidP="00152A22">
      <w:r w:rsidRPr="007D6229">
        <w:t>-začiatok sekcie modelu, príkaz nie je možné vynechať, určuje modelovú radu zariadení,</w:t>
      </w:r>
      <w:r w:rsidR="00152A22" w:rsidRPr="007D6229">
        <w:t xml:space="preserve"> </w:t>
      </w:r>
      <w:r w:rsidRPr="007D6229">
        <w:t>môže nadobúdať hodno</w:t>
      </w:r>
      <w:r w:rsidR="00152A22" w:rsidRPr="007D6229">
        <w:t xml:space="preserve">ty </w:t>
      </w:r>
      <w:r w:rsidRPr="007D6229">
        <w:t>&lt;1710|1720|1721|1750|1751|1760|2610|2611|2620|2621|2610XM|2611XM|2620XM|2621XM|2650XM|2651XM|2691|3620|3640|3660|3725|3745|7200&gt;, pričom môže byť rovnaký ako parameter model v globálnych nastav</w:t>
      </w:r>
      <w:r w:rsidRPr="007D6229">
        <w:t>e</w:t>
      </w:r>
      <w:r w:rsidRPr="007D6229">
        <w:t>niach alebo parameter model v sekcií konkrétneho zariadenia, sekcia mod</w:t>
      </w:r>
      <w:r w:rsidRPr="007D6229">
        <w:t>e</w:t>
      </w:r>
      <w:r w:rsidRPr="007D6229">
        <w:t>lu je potrebná pre každý rozdiel</w:t>
      </w:r>
      <w:r w:rsidR="00152A22" w:rsidRPr="007D6229">
        <w:t>ny model smerovača v topológií.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confreg = &lt;Hexadecimálna hodnota&gt;</w:t>
      </w:r>
      <w:r w:rsidRPr="007D6229">
        <w:t>, hodnota konfiguračného regi</w:t>
      </w:r>
      <w:r w:rsidRPr="007D6229">
        <w:t>s</w:t>
      </w:r>
      <w:r w:rsidRPr="007D6229">
        <w:t>tra</w:t>
      </w:r>
      <w:r w:rsidR="00152A2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ghostios = &lt;TRUE|FALSE&gt;</w:t>
      </w:r>
      <w:r w:rsidRPr="007D6229">
        <w:t>, povolenie optimalizačnej funkcie</w:t>
      </w:r>
      <w:r w:rsidR="00152A2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lastRenderedPageBreak/>
        <w:t>idlepc = &lt;Hexadecimálna hodnota&gt;</w:t>
      </w:r>
      <w:r w:rsidRPr="007D6229">
        <w:t>, hodnota optimalizačnej funkcie idlepc</w:t>
      </w:r>
      <w:r w:rsidR="00152A22" w:rsidRPr="007D6229">
        <w:t>.</w:t>
      </w:r>
      <w:r w:rsidRPr="007D6229">
        <w:t xml:space="preserve"> </w:t>
      </w:r>
      <w:r w:rsidR="00152A22" w:rsidRPr="007D6229">
        <w:t>V</w:t>
      </w:r>
      <w:r w:rsidRPr="007D6229">
        <w:t>iac v časti optimalizácia</w:t>
      </w:r>
      <w:r w:rsidR="00152A2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image = &lt;String&gt;</w:t>
      </w:r>
      <w:r w:rsidRPr="007D6229">
        <w:t xml:space="preserve">, určuje adresár umiestnenia a názov </w:t>
      </w:r>
      <w:r w:rsidR="00152A22" w:rsidRPr="007D6229">
        <w:t>obrazu Cisco IOS.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ram = &lt;Unsigned integer&gt;</w:t>
      </w:r>
      <w:r w:rsidRPr="007D6229">
        <w:t>, veľkosť RAM pamäte vyhradenej pre emulovaný model smerovača, prednastavená hodnota je 256 MB</w:t>
      </w:r>
      <w:r w:rsidR="00152A2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sparsemen = &lt;TRUE|FALSE&gt;</w:t>
      </w:r>
      <w:r w:rsidRPr="007D6229">
        <w:t>, povolenie optimalizačnej funkcie</w:t>
      </w:r>
    </w:p>
    <w:p w:rsidR="003B1EF3" w:rsidRPr="007D6229" w:rsidRDefault="003B1EF3" w:rsidP="003B1EF3"/>
    <w:p w:rsidR="003B1EF3" w:rsidRPr="007D6229" w:rsidRDefault="003B1EF3" w:rsidP="003B1EF3"/>
    <w:p w:rsidR="003B1EF3" w:rsidRPr="007D6229" w:rsidRDefault="003B1EF3" w:rsidP="003B1EF3">
      <w:r w:rsidRPr="007D6229">
        <w:t>Príkazy sekcie zariadenia: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  <w:rPr>
          <w:b/>
        </w:rPr>
      </w:pPr>
      <w:r w:rsidRPr="007D6229">
        <w:rPr>
          <w:b/>
        </w:rPr>
        <w:t>[[ROUTER R1]]</w:t>
      </w:r>
    </w:p>
    <w:p w:rsidR="003B1EF3" w:rsidRPr="007D6229" w:rsidRDefault="003B1EF3" w:rsidP="003B1EF3">
      <w:r w:rsidRPr="007D6229">
        <w:t>-začiatok sekcie zariadenia, príkaz nie je možné vynechať, určuje typ emulov</w:t>
      </w:r>
      <w:r w:rsidRPr="007D6229">
        <w:t>a</w:t>
      </w:r>
      <w:r w:rsidRPr="007D6229">
        <w:t>ného zariadenia &lt;ROUTER|FRSW|ETHSW|ATMSW&gt; a názov zariadenia pre celú top</w:t>
      </w:r>
      <w:r w:rsidRPr="007D6229">
        <w:t>o</w:t>
      </w:r>
      <w:r w:rsidRPr="007D6229">
        <w:t>lógiu jedinečný.</w:t>
      </w:r>
      <w:r w:rsidR="00152A22" w:rsidRPr="007D6229">
        <w:t xml:space="preserve"> Kde:</w:t>
      </w:r>
    </w:p>
    <w:p w:rsidR="003B1EF3" w:rsidRPr="007D6229" w:rsidRDefault="003B1EF3" w:rsidP="008E612A">
      <w:pPr>
        <w:pStyle w:val="Odsekzoznamu"/>
        <w:numPr>
          <w:ilvl w:val="1"/>
          <w:numId w:val="24"/>
        </w:numPr>
      </w:pPr>
      <w:r w:rsidRPr="007D6229">
        <w:t>[ROUTER] predstavuje Cisco smerovač vybranej modelovej r</w:t>
      </w:r>
      <w:r w:rsidRPr="007D6229">
        <w:t>a</w:t>
      </w:r>
      <w:r w:rsidRPr="007D6229">
        <w:t>dy.</w:t>
      </w:r>
    </w:p>
    <w:p w:rsidR="003B1EF3" w:rsidRPr="007D6229" w:rsidRDefault="003B1EF3" w:rsidP="008E612A">
      <w:pPr>
        <w:pStyle w:val="Odsekzoznamu"/>
        <w:numPr>
          <w:ilvl w:val="1"/>
          <w:numId w:val="24"/>
        </w:numPr>
      </w:pPr>
      <w:r w:rsidRPr="007D6229">
        <w:t>[FRSW] predstavuje Frame Relay prepínač, Dynamips podporuje jedn</w:t>
      </w:r>
      <w:r w:rsidRPr="007D6229">
        <w:t>o</w:t>
      </w:r>
      <w:r w:rsidRPr="007D6229">
        <w:t>duchý Frame Relay prepínač, tento nie je možné konfig</w:t>
      </w:r>
      <w:r w:rsidR="00152A22" w:rsidRPr="007D6229">
        <w:t xml:space="preserve">urovať, vypnúť ani reštartovať. </w:t>
      </w:r>
      <w:r w:rsidRPr="007D6229">
        <w:t>je ho možné nahradiť smerovačom s operačným syst</w:t>
      </w:r>
      <w:r w:rsidRPr="007D6229">
        <w:t>é</w:t>
      </w:r>
      <w:r w:rsidRPr="007D6229">
        <w:t>mom podporujúcim Frame R</w:t>
      </w:r>
      <w:r w:rsidRPr="007D6229">
        <w:t>e</w:t>
      </w:r>
      <w:r w:rsidRPr="007D6229">
        <w:t>lay Switching (bez nutnosti smerovania IP protokolu).</w:t>
      </w:r>
    </w:p>
    <w:p w:rsidR="003B1EF3" w:rsidRPr="007D6229" w:rsidRDefault="003B1EF3" w:rsidP="008E612A">
      <w:pPr>
        <w:pStyle w:val="Odsekzoznamu"/>
        <w:numPr>
          <w:ilvl w:val="1"/>
          <w:numId w:val="24"/>
        </w:numPr>
      </w:pPr>
      <w:r w:rsidRPr="007D6229">
        <w:t>[ETHSW] predstavuje jednoduchý ethernetový prepínač (nie Cisco Cat</w:t>
      </w:r>
      <w:r w:rsidRPr="007D6229">
        <w:t>a</w:t>
      </w:r>
      <w:r w:rsidRPr="007D6229">
        <w:t>lyst), nie je ho možné konfigurovať, slúži iba na prepínanie, no v rámci konfiguračného súboru je možná z</w:t>
      </w:r>
      <w:r w:rsidRPr="007D6229">
        <w:t>á</w:t>
      </w:r>
      <w:r w:rsidRPr="007D6229">
        <w:t xml:space="preserve">kladná konfigurácia VLAN. </w:t>
      </w:r>
    </w:p>
    <w:p w:rsidR="003B1EF3" w:rsidRPr="007D6229" w:rsidRDefault="003B1EF3" w:rsidP="008E612A">
      <w:pPr>
        <w:pStyle w:val="Odsekzoznamu"/>
        <w:numPr>
          <w:ilvl w:val="1"/>
          <w:numId w:val="24"/>
        </w:numPr>
      </w:pPr>
      <w:r w:rsidRPr="007D6229">
        <w:t>[ATMSW] predstavuje „Asynchronous Transfer Mode“ prep</w:t>
      </w:r>
      <w:r w:rsidRPr="007D6229">
        <w:t>í</w:t>
      </w:r>
      <w:r w:rsidRPr="007D6229">
        <w:t>nač</w:t>
      </w:r>
      <w:r w:rsidR="00152A22" w:rsidRPr="007D6229">
        <w:t>.</w:t>
      </w:r>
    </w:p>
    <w:p w:rsidR="00152A22" w:rsidRPr="007D6229" w:rsidRDefault="00152A22" w:rsidP="008E612A">
      <w:pPr>
        <w:pStyle w:val="Odsekzoznamu"/>
        <w:numPr>
          <w:ilvl w:val="1"/>
          <w:numId w:val="24"/>
        </w:numPr>
      </w:pPr>
      <w:r w:rsidRPr="007D6229">
        <w:t> Pre príklady ich použitia odporúčame naštudovanie problematiky na stránke tutoriálu k Dynagen (</w:t>
      </w:r>
      <w:hyperlink r:id="rId17" w:history="1">
        <w:r w:rsidRPr="007D6229">
          <w:rPr>
            <w:rStyle w:val="Hypertextovprepojenie"/>
          </w:rPr>
          <w:t>http://dynagen.org/tutorial.htm</w:t>
        </w:r>
      </w:hyperlink>
      <w:r w:rsidRPr="007D6229">
        <w:t>)</w:t>
      </w:r>
      <w:r w:rsidR="00F30C13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&lt;f|s|a&gt;&lt;číslo_rozhrania&gt; = &lt;zariadenie&gt; [f|s|a]&lt;číslo_rozhrania&gt;</w:t>
      </w:r>
      <w:r w:rsidRPr="007D6229">
        <w:t>, príkaz slúži na prepájanie rozhraní zariadení (f-FastEthernet, s-Serial, a-ATM )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console =  &lt;Unsigned integer&gt;</w:t>
      </w:r>
      <w:r w:rsidRPr="007D6229">
        <w:t>, číslo konzolového portu pre jednotlivé telnet</w:t>
      </w:r>
      <w:r w:rsidR="00152A22" w:rsidRPr="007D6229">
        <w:t>o</w:t>
      </w:r>
      <w:r w:rsidRPr="007D6229">
        <w:t>vé pripojenia</w:t>
      </w:r>
      <w:r w:rsidR="00152A22" w:rsidRPr="007D6229">
        <w:t>. Prednastavená hodnota je</w:t>
      </w:r>
      <w:r w:rsidRPr="007D6229">
        <w:t xml:space="preserve"> 2000</w:t>
      </w:r>
      <w:r w:rsidR="00152A22" w:rsidRPr="007D6229">
        <w:t>. P</w:t>
      </w:r>
      <w:r w:rsidRPr="007D6229">
        <w:t xml:space="preserve">ri použití príkazu console v </w:t>
      </w:r>
      <w:r w:rsidRPr="007D6229">
        <w:lastRenderedPageBreak/>
        <w:t>sekcií konkrétneho zariadenia je možné určiť konzolový port pre každý smer</w:t>
      </w:r>
      <w:r w:rsidRPr="007D6229">
        <w:t>o</w:t>
      </w:r>
      <w:r w:rsidRPr="007D6229">
        <w:t>vač zvlášť</w:t>
      </w:r>
      <w:r w:rsidR="00152A22" w:rsidRPr="007D6229">
        <w:t>.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model</w:t>
      </w:r>
      <w:r w:rsidRPr="007D6229">
        <w:t xml:space="preserve"> = &lt;1710|1720|1721|1750|1751|1760|2610|2611|2620|2621|2610XM|2611XM|</w:t>
      </w:r>
      <w:r w:rsidR="00152A22" w:rsidRPr="007D6229">
        <w:t xml:space="preserve"> </w:t>
      </w:r>
      <w:r w:rsidRPr="007D6229">
        <w:t xml:space="preserve">2620XM|2621XM|2650XM|2651XM|2691|3620|3640|3660|3725|3745|7200&gt;, </w:t>
      </w:r>
      <w:r w:rsidR="00152A22" w:rsidRPr="007D6229">
        <w:t>odkaz na model zariadenia v sekcii modelov zariadení. P</w:t>
      </w:r>
      <w:r w:rsidRPr="007D6229">
        <w:t>ri použití príkazu model v sekcií konkrétneho zariadenia je možné určiť model pre každý smer</w:t>
      </w:r>
      <w:r w:rsidRPr="007D6229">
        <w:t>o</w:t>
      </w:r>
      <w:r w:rsidRPr="007D6229">
        <w:t>vač zvlášť.</w:t>
      </w:r>
    </w:p>
    <w:p w:rsidR="003B1EF3" w:rsidRPr="007D6229" w:rsidRDefault="003B1EF3" w:rsidP="003B1EF3"/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slot&lt;i&gt; = &lt;String&gt;</w:t>
      </w:r>
      <w:r w:rsidRPr="007D6229">
        <w:t>, názov ovládača adaptéra konkrétneho portu, napr.:  „C7200-IO-FE“, číslovanie portu začína od nuly</w:t>
      </w:r>
    </w:p>
    <w:p w:rsidR="003B1EF3" w:rsidRPr="007D6229" w:rsidRDefault="003B1EF3" w:rsidP="008E612A">
      <w:pPr>
        <w:pStyle w:val="Odsekzoznamu"/>
        <w:numPr>
          <w:ilvl w:val="0"/>
          <w:numId w:val="24"/>
        </w:numPr>
      </w:pPr>
      <w:r w:rsidRPr="007D6229">
        <w:rPr>
          <w:b/>
        </w:rPr>
        <w:t>wic&lt;číslo_karty&gt; = &lt;string&gt;</w:t>
      </w:r>
      <w:r w:rsidRPr="007D6229">
        <w:t xml:space="preserve">, pre smerovače, ktoré majú podporu WIC kariet umožňuje určiť typ nainštalovaných WIC kariet </w:t>
      </w:r>
    </w:p>
    <w:p w:rsidR="00DA3456" w:rsidRPr="007D6229" w:rsidRDefault="00DA3456" w:rsidP="00DA3456">
      <w:pPr>
        <w:pStyle w:val="Nadpis3"/>
      </w:pPr>
      <w:bookmarkStart w:id="42" w:name="_Toc376799887"/>
      <w:r w:rsidRPr="007D6229">
        <w:t>Optimalizačné funkcie Dynamipsu</w:t>
      </w:r>
      <w:bookmarkEnd w:id="42"/>
    </w:p>
    <w:p w:rsidR="00DA3456" w:rsidRPr="007D6229" w:rsidRDefault="00DA3456" w:rsidP="00DA3456">
      <w:r w:rsidRPr="007D6229">
        <w:t>Optimalizačné funkcie majú významnú úlohu pri používaní emulátora Dyn</w:t>
      </w:r>
      <w:r w:rsidRPr="007D6229">
        <w:t>a</w:t>
      </w:r>
      <w:r w:rsidRPr="007D6229">
        <w:t>mips. Keďže Dynamips používa reálny operačný systém Cisco smer</w:t>
      </w:r>
      <w:r w:rsidRPr="007D6229">
        <w:t>o</w:t>
      </w:r>
      <w:r w:rsidRPr="007D6229">
        <w:t>vačov nároky na výpočtovú kapacitu zariadenia nie sú zanedbateľné. Dynamips ponúka tri optimaliza</w:t>
      </w:r>
      <w:r w:rsidRPr="007D6229">
        <w:t>č</w:t>
      </w:r>
      <w:r w:rsidRPr="007D6229">
        <w:t>né funkcie</w:t>
      </w:r>
    </w:p>
    <w:p w:rsidR="00DA3456" w:rsidRPr="007D6229" w:rsidRDefault="00DA3456" w:rsidP="00DF4B2C">
      <w:pPr>
        <w:pStyle w:val="ZPOdrky1rovne"/>
      </w:pPr>
      <w:r w:rsidRPr="007D6229">
        <w:t>GhostIOS</w:t>
      </w:r>
    </w:p>
    <w:p w:rsidR="00DA3456" w:rsidRPr="007D6229" w:rsidRDefault="00DA3456" w:rsidP="00DF4B2C">
      <w:pPr>
        <w:pStyle w:val="ZPOdrky1rovne"/>
      </w:pPr>
      <w:r w:rsidRPr="007D6229">
        <w:t>Sparsemen</w:t>
      </w:r>
    </w:p>
    <w:p w:rsidR="00DA3456" w:rsidRPr="007D6229" w:rsidRDefault="00DA3456" w:rsidP="00DF4B2C">
      <w:pPr>
        <w:pStyle w:val="ZPOdrky1rovne"/>
      </w:pPr>
      <w:r w:rsidRPr="007D6229">
        <w:tab/>
        <w:t>IdlePC</w:t>
      </w:r>
    </w:p>
    <w:p w:rsidR="00DA3456" w:rsidRPr="007D6229" w:rsidRDefault="00DA3456" w:rsidP="00DF4B2C">
      <w:pPr>
        <w:pStyle w:val="ZPOdrky1rovne"/>
        <w:numPr>
          <w:ilvl w:val="0"/>
          <w:numId w:val="0"/>
        </w:numPr>
        <w:ind w:left="717"/>
      </w:pPr>
    </w:p>
    <w:p w:rsidR="00DA3456" w:rsidRPr="004700C1" w:rsidRDefault="00DA3456" w:rsidP="004700C1">
      <w:pPr>
        <w:pStyle w:val="Nadpis4"/>
      </w:pPr>
      <w:r w:rsidRPr="004700C1">
        <w:t>GhostIOS</w:t>
      </w:r>
    </w:p>
    <w:p w:rsidR="00DA3456" w:rsidRPr="007D6229" w:rsidRDefault="00DA3456" w:rsidP="00DA3456">
      <w:r w:rsidRPr="007D6229">
        <w:t>Je optimalizačná funkcia zameraná na optimalizáciu reálnej pamäte RAM zari</w:t>
      </w:r>
      <w:r w:rsidRPr="007D6229">
        <w:t>a</w:t>
      </w:r>
      <w:r w:rsidRPr="007D6229">
        <w:t>denia na ktorom Dynamipsový proces beží. Povolenie tejto fun</w:t>
      </w:r>
      <w:r w:rsidRPr="007D6229">
        <w:t>k</w:t>
      </w:r>
      <w:r w:rsidRPr="007D6229">
        <w:t>cie je príkazom</w:t>
      </w:r>
    </w:p>
    <w:p w:rsidR="00DA3456" w:rsidRPr="007D6229" w:rsidRDefault="00DA3456" w:rsidP="00E14628">
      <w:pPr>
        <w:pStyle w:val="commandline"/>
      </w:pPr>
      <w:r w:rsidRPr="007D6229">
        <w:t xml:space="preserve">ghostios = True </w:t>
      </w:r>
    </w:p>
    <w:p w:rsidR="00DA3456" w:rsidRPr="007D6229" w:rsidRDefault="00DA3456" w:rsidP="00DA3456">
      <w:pPr>
        <w:ind w:firstLine="0"/>
      </w:pPr>
      <w:r w:rsidRPr="007D6229">
        <w:lastRenderedPageBreak/>
        <w:t>Implicitne je nastavená na False. Pri zapnutí sa uloží do RAM pamäte zari</w:t>
      </w:r>
      <w:r w:rsidRPr="007D6229">
        <w:t>a</w:t>
      </w:r>
      <w:r w:rsidRPr="007D6229">
        <w:t>denia iba jedna kópia tej istej verzie emulovaného Cisco IOS, namiesto vytvárania kópie pre ka</w:t>
      </w:r>
      <w:r w:rsidRPr="007D6229">
        <w:t>ž</w:t>
      </w:r>
      <w:r w:rsidRPr="007D6229">
        <w:t>dé zariadenie zvlášť. To znamená, že pri topológiách s viacerými smerovačmi použív</w:t>
      </w:r>
      <w:r w:rsidRPr="007D6229">
        <w:t>a</w:t>
      </w:r>
      <w:r w:rsidRPr="007D6229">
        <w:t>júcimi ten istý Cisco IOS môže podstatne še</w:t>
      </w:r>
      <w:r w:rsidRPr="007D6229">
        <w:t>t</w:t>
      </w:r>
      <w:r w:rsidRPr="007D6229">
        <w:t xml:space="preserve">riť pamäť. Pokiaľ je funkcia povolená na globálnej úrovni v konfiguračnom súbore, Dynamips ju použije iba v prípade ak je v topológií viac ako jeden smerovač s tým istým Cisco IOS. </w:t>
      </w:r>
    </w:p>
    <w:p w:rsidR="00DA3456" w:rsidRPr="007D6229" w:rsidRDefault="00DA3456" w:rsidP="00123FB7">
      <w:pPr>
        <w:ind w:firstLine="0"/>
      </w:pPr>
      <w:r w:rsidRPr="007D6229">
        <w:rPr>
          <w:b/>
        </w:rPr>
        <w:t>Príklad</w:t>
      </w:r>
      <w:r w:rsidRPr="007D6229">
        <w:t>: Nech veľkosť Cisco IOS image-u je 90 MB, v topológií je 8 smerovačov s rovn</w:t>
      </w:r>
      <w:r w:rsidRPr="007D6229">
        <w:t>a</w:t>
      </w:r>
      <w:r w:rsidRPr="007D6229">
        <w:t>kým IOS, tak potom je veľkosť ušetrenej pamäte s povolenou funkciou ghostios: 7 x 90 = 630 MB.</w:t>
      </w:r>
    </w:p>
    <w:p w:rsidR="00123FB7" w:rsidRPr="007D6229" w:rsidRDefault="00123FB7" w:rsidP="004700C1">
      <w:pPr>
        <w:pStyle w:val="Nadpis4"/>
      </w:pPr>
      <w:r w:rsidRPr="007D6229">
        <w:t>Sparsemen</w:t>
      </w:r>
    </w:p>
    <w:p w:rsidR="00DA3456" w:rsidRPr="007D6229" w:rsidRDefault="00123FB7" w:rsidP="00DA3456">
      <w:r w:rsidRPr="007D6229">
        <w:t>J</w:t>
      </w:r>
      <w:r w:rsidR="00DA3456" w:rsidRPr="007D6229">
        <w:t>e optimalizačná funkcia zameraná na optimalizáciu virtuálnej RAM pamäte jednotlivých emulovaných smerovačov. Funguje tak, že v danom okamihu pridelí em</w:t>
      </w:r>
      <w:r w:rsidR="00DA3456" w:rsidRPr="007D6229">
        <w:t>u</w:t>
      </w:r>
      <w:r w:rsidR="00DA3456" w:rsidRPr="007D6229">
        <w:t>lovanému smerovaču len také množstvo virtuálnej p</w:t>
      </w:r>
      <w:r w:rsidR="00DA3456" w:rsidRPr="007D6229">
        <w:t>a</w:t>
      </w:r>
      <w:r w:rsidR="00DA3456" w:rsidRPr="007D6229">
        <w:t>mäte, aké jeho operačný systém skutočne potrebuje. Bez povolenej funkcie sparsemen Dynamips pridelí inštancií sm</w:t>
      </w:r>
      <w:r w:rsidR="00DA3456" w:rsidRPr="007D6229">
        <w:t>e</w:t>
      </w:r>
      <w:r w:rsidR="00DA3456" w:rsidRPr="007D6229">
        <w:t>rovača celú veľkosť virtuálnej p</w:t>
      </w:r>
      <w:r w:rsidR="00DA3456" w:rsidRPr="007D6229">
        <w:t>a</w:t>
      </w:r>
      <w:r w:rsidR="00DA3456" w:rsidRPr="007D6229">
        <w:t>mäte RAM nakonfigurovanú v konfiguračnom súbore.</w:t>
      </w:r>
    </w:p>
    <w:p w:rsidR="00123FB7" w:rsidRPr="007D6229" w:rsidRDefault="00DA3456" w:rsidP="00DA3456">
      <w:r w:rsidRPr="007D6229">
        <w:t xml:space="preserve">Funkcia má veľké opodstatnenie pri 32-bitových operačných systémoch, ktoré regulujú veľkosť jedného procesu na 2 GB (Windows) a 3GB (Linux). Povolenie funkcie sa vykoná príkazom </w:t>
      </w:r>
    </w:p>
    <w:p w:rsidR="00123FB7" w:rsidRPr="007D6229" w:rsidRDefault="00123FB7" w:rsidP="00E14628">
      <w:pPr>
        <w:pStyle w:val="commandline"/>
      </w:pPr>
      <w:r w:rsidRPr="007D6229">
        <w:t>sparsemen = True</w:t>
      </w:r>
    </w:p>
    <w:p w:rsidR="00DA3456" w:rsidRPr="007D6229" w:rsidRDefault="00123FB7" w:rsidP="00DA3456">
      <w:r w:rsidRPr="007D6229">
        <w:t>I</w:t>
      </w:r>
      <w:r w:rsidR="00DA3456" w:rsidRPr="007D6229">
        <w:t>mplicitne je nastavená na False.</w:t>
      </w:r>
    </w:p>
    <w:p w:rsidR="00123FB7" w:rsidRPr="007D6229" w:rsidRDefault="00DA3456" w:rsidP="004700C1">
      <w:pPr>
        <w:pStyle w:val="Nadpis4"/>
      </w:pPr>
      <w:r w:rsidRPr="007D6229">
        <w:t>IdlePC</w:t>
      </w:r>
    </w:p>
    <w:p w:rsidR="00DA3456" w:rsidRPr="007D6229" w:rsidRDefault="00123FB7" w:rsidP="00DA3456">
      <w:r w:rsidRPr="007D6229">
        <w:t>J</w:t>
      </w:r>
      <w:r w:rsidR="00DA3456" w:rsidRPr="007D6229">
        <w:t>e funkcia zameraná na optimalizáciu zaťaženia procesora. Keďže Dynamips s</w:t>
      </w:r>
      <w:r w:rsidR="00DA3456" w:rsidRPr="007D6229">
        <w:t>i</w:t>
      </w:r>
      <w:r w:rsidR="00DA3456" w:rsidRPr="007D6229">
        <w:t>muluje hardvér skutočného Cisco smerovača, nedokáže určiť kedy je proces jednotl</w:t>
      </w:r>
      <w:r w:rsidR="00DA3456" w:rsidRPr="007D6229">
        <w:t>i</w:t>
      </w:r>
      <w:r w:rsidR="00DA3456" w:rsidRPr="007D6229">
        <w:t xml:space="preserve">vých Cisco IOS vo fáze </w:t>
      </w:r>
      <w:r w:rsidRPr="007D6229">
        <w:t>nečinnosti (idle)</w:t>
      </w:r>
      <w:r w:rsidR="00DA3456" w:rsidRPr="007D6229">
        <w:t>. Výsledok je taký, že bez určenej hodnoty IdlePc inštancia smerovača vyťaží jadro procesora na 100 %. Cieľom funkcie IdlePc je nájsť bod v operačnom systéme smerovača, keď sa nachádza vo fáze čakacieho cyklu alebo vykonáva inštrukciu NOP (No operation). Po nájdení správnej hodnoty reprezentujúcej takýto stav, D</w:t>
      </w:r>
      <w:r w:rsidR="00DA3456" w:rsidRPr="007D6229">
        <w:t>y</w:t>
      </w:r>
      <w:r w:rsidR="00DA3456" w:rsidRPr="007D6229">
        <w:t>namips vytvorí idle cyklus a uvedie smerovač na daný okamih do režimu spánku. Rozdiel zaťaženia CPU pred a po aplikácií funkcie idlePC je ma</w:t>
      </w:r>
      <w:r w:rsidR="00DA3456" w:rsidRPr="007D6229">
        <w:t>r</w:t>
      </w:r>
      <w:r w:rsidR="00DA3456" w:rsidRPr="007D6229">
        <w:t>kantný, záleží však aj od jednotlivej verzie Cisco IOS.</w:t>
      </w:r>
    </w:p>
    <w:p w:rsidR="00DA3456" w:rsidRPr="007D6229" w:rsidRDefault="00DA3456" w:rsidP="004700C1">
      <w:pPr>
        <w:pStyle w:val="Nadpis4"/>
      </w:pPr>
      <w:r w:rsidRPr="007D6229">
        <w:lastRenderedPageBreak/>
        <w:t xml:space="preserve">Hľadanie hodnoty IdlePC </w:t>
      </w:r>
    </w:p>
    <w:p w:rsidR="00DA3456" w:rsidRPr="007D6229" w:rsidRDefault="00DA3456" w:rsidP="00DA3456">
      <w:r w:rsidRPr="007D6229">
        <w:t>Algoritmus pre analýzu jednotlivých Cisco IOS sa spúšťa v Dynagene príkazom</w:t>
      </w:r>
    </w:p>
    <w:p w:rsidR="00DE3D21" w:rsidRPr="007D6229" w:rsidRDefault="00DA3456" w:rsidP="00E14628">
      <w:pPr>
        <w:pStyle w:val="commandline"/>
      </w:pPr>
      <w:r w:rsidRPr="007D6229">
        <w:t xml:space="preserve">idlepc get &lt;smerovač&gt; </w:t>
      </w:r>
    </w:p>
    <w:p w:rsidR="00DA3456" w:rsidRPr="007D6229" w:rsidRDefault="00DA3456" w:rsidP="00DE3D21">
      <w:pPr>
        <w:ind w:firstLine="0"/>
      </w:pPr>
      <w:r w:rsidRPr="007D6229">
        <w:t>no kvôli správnosti nájdenej hodnoty je nevyhnutné pred jeho spustení sp</w:t>
      </w:r>
      <w:r w:rsidRPr="007D6229">
        <w:t>l</w:t>
      </w:r>
      <w:r w:rsidRPr="007D6229">
        <w:t xml:space="preserve">niť tieto podmienky: </w:t>
      </w:r>
    </w:p>
    <w:p w:rsidR="00DA3456" w:rsidRPr="007D6229" w:rsidRDefault="00DA3456" w:rsidP="00DF4B2C">
      <w:pPr>
        <w:pStyle w:val="ZPOdrky1rovne"/>
      </w:pPr>
      <w:r w:rsidRPr="007D6229">
        <w:t>Smerovač musí byť zapnutý.</w:t>
      </w:r>
    </w:p>
    <w:p w:rsidR="00DA3456" w:rsidRPr="007D6229" w:rsidRDefault="00DA3456" w:rsidP="00DF4B2C">
      <w:pPr>
        <w:pStyle w:val="ZPOdrky1rovne"/>
      </w:pPr>
      <w:r w:rsidRPr="007D6229">
        <w:t>Smerovač musí byť bez akejkoľvek konfigurácie, je nutné sa na smerovač prihl</w:t>
      </w:r>
      <w:r w:rsidRPr="007D6229">
        <w:t>á</w:t>
      </w:r>
      <w:r w:rsidRPr="007D6229">
        <w:t>siť pomocou konzolového portu, prejsť úvodný dialóg a počkať kým sa načítajú všetky rozhrania.</w:t>
      </w:r>
    </w:p>
    <w:p w:rsidR="00DA3456" w:rsidRPr="007D6229" w:rsidRDefault="00DA3456" w:rsidP="00DF4B2C">
      <w:pPr>
        <w:pStyle w:val="ZPOdrky1rovne"/>
      </w:pPr>
      <w:r w:rsidRPr="007D6229">
        <w:t>Ostatné zariadenia v topológií musia byť vypnuté.</w:t>
      </w:r>
    </w:p>
    <w:p w:rsidR="00DA3456" w:rsidRPr="007D6229" w:rsidRDefault="00DA3456" w:rsidP="00DF4B2C">
      <w:pPr>
        <w:pStyle w:val="ZPOdrky1rovne"/>
      </w:pPr>
      <w:r w:rsidRPr="007D6229">
        <w:t>Počas získavania štatistických dát, nezadávať žiadny príkaz a smer</w:t>
      </w:r>
      <w:r w:rsidRPr="007D6229">
        <w:t>o</w:t>
      </w:r>
      <w:r w:rsidRPr="007D6229">
        <w:t>vač nechať v neprivilegovanom móde.</w:t>
      </w:r>
    </w:p>
    <w:p w:rsidR="00DA3456" w:rsidRPr="007D6229" w:rsidRDefault="00DA3456" w:rsidP="00DA3456">
      <w:r w:rsidRPr="007D6229">
        <w:t>Po zbere dát Dynamips ponúkne hodnoty, ktoré môžu obsahovať správnu ho</w:t>
      </w:r>
      <w:r w:rsidRPr="007D6229">
        <w:t>d</w:t>
      </w:r>
      <w:r w:rsidRPr="007D6229">
        <w:t>notu, pravdepodobnejšie hodnoty sú označené *,  je nutné vybrať jednu hodnotu a sledovať záťaž procesora</w:t>
      </w:r>
      <w:r w:rsidR="00DE3D21" w:rsidRPr="007D6229">
        <w:t>. A</w:t>
      </w:r>
      <w:r w:rsidRPr="007D6229">
        <w:t>k významne klesla, ho</w:t>
      </w:r>
      <w:r w:rsidRPr="007D6229">
        <w:t>d</w:t>
      </w:r>
      <w:r w:rsidRPr="007D6229">
        <w:t xml:space="preserve">nota </w:t>
      </w:r>
      <w:r w:rsidR="00DE3D21" w:rsidRPr="007D6229">
        <w:t xml:space="preserve">je </w:t>
      </w:r>
      <w:r w:rsidRPr="007D6229">
        <w:t>správna. Získan</w:t>
      </w:r>
      <w:r w:rsidR="00DE3D21" w:rsidRPr="007D6229">
        <w:t>ú hodnotu je možné uložiť pozri</w:t>
      </w:r>
      <w:r w:rsidRPr="007D6229">
        <w:t>.</w:t>
      </w:r>
    </w:p>
    <w:p w:rsidR="000F1F1B" w:rsidRPr="00364493" w:rsidRDefault="000F1F1B" w:rsidP="00DA3456">
      <w:r w:rsidRPr="00364493">
        <w:t>Jedny</w:t>
      </w:r>
      <w:r w:rsidR="00055B72" w:rsidRPr="00364493">
        <w:t xml:space="preserve"> z možných hodnôt IDLE-PC pre spomínané IOSy</w:t>
      </w:r>
      <w:r w:rsidRPr="00364493">
        <w:t xml:space="preserve"> sú:</w:t>
      </w:r>
    </w:p>
    <w:p w:rsidR="000F1F1B" w:rsidRPr="00364493" w:rsidRDefault="000F1F1B" w:rsidP="00364493">
      <w:pPr>
        <w:pStyle w:val="ZPOdrky1rovne"/>
      </w:pPr>
      <w:r w:rsidRPr="00364493">
        <w:t xml:space="preserve">3620 </w:t>
      </w:r>
      <w:r w:rsidR="00364493" w:rsidRPr="00364493">
        <w:t>s IOS c3620-i-mz.123-22.</w:t>
      </w:r>
      <w:r w:rsidR="00364493">
        <w:t>bin</w:t>
      </w:r>
    </w:p>
    <w:p w:rsidR="00343A08" w:rsidRPr="00364493" w:rsidRDefault="00343A08" w:rsidP="004700C1">
      <w:pPr>
        <w:pStyle w:val="ZPOdrky1rovne"/>
        <w:numPr>
          <w:ilvl w:val="1"/>
          <w:numId w:val="18"/>
        </w:numPr>
      </w:pPr>
      <w:r w:rsidRPr="00364493">
        <w:t xml:space="preserve">Hodnota </w:t>
      </w:r>
      <w:proofErr w:type="spellStart"/>
      <w:r w:rsidRPr="00364493">
        <w:t>IdlePC</w:t>
      </w:r>
      <w:proofErr w:type="spellEnd"/>
      <w:r w:rsidRPr="00364493">
        <w:t>:</w:t>
      </w:r>
      <w:r w:rsidR="00364493" w:rsidRPr="00364493">
        <w:t xml:space="preserve"> </w:t>
      </w:r>
      <w:r w:rsidR="00364493" w:rsidRPr="00364493">
        <w:rPr>
          <w:b/>
        </w:rPr>
        <w:t>0x604cccec</w:t>
      </w:r>
    </w:p>
    <w:p w:rsidR="00055B72" w:rsidRPr="007D6229" w:rsidRDefault="00055B72" w:rsidP="00DF4B2C">
      <w:pPr>
        <w:pStyle w:val="ZPOdrky1rovne"/>
      </w:pPr>
      <w:r w:rsidRPr="00364493">
        <w:t>2</w:t>
      </w:r>
      <w:r w:rsidR="000F1F1B" w:rsidRPr="00364493">
        <w:t>6</w:t>
      </w:r>
      <w:r w:rsidRPr="00364493">
        <w:t>9</w:t>
      </w:r>
      <w:r w:rsidR="000F1F1B" w:rsidRPr="00364493">
        <w:t>1</w:t>
      </w:r>
      <w:r w:rsidRPr="00364493">
        <w:t xml:space="preserve"> s IOS c2691-</w:t>
      </w:r>
      <w:r w:rsidRPr="007D6229">
        <w:t xml:space="preserve">advipservicesk9-mz.124-15.T13.bin: </w:t>
      </w:r>
    </w:p>
    <w:p w:rsidR="000F1F1B" w:rsidRPr="007D6229" w:rsidRDefault="00055B72" w:rsidP="004700C1">
      <w:pPr>
        <w:pStyle w:val="ZPOdrky1rovne"/>
        <w:numPr>
          <w:ilvl w:val="1"/>
          <w:numId w:val="18"/>
        </w:numPr>
      </w:pPr>
      <w:r w:rsidRPr="007D6229">
        <w:t xml:space="preserve"> Hodnota IdlePC: </w:t>
      </w:r>
      <w:r w:rsidRPr="007D6229">
        <w:rPr>
          <w:b/>
        </w:rPr>
        <w:t>0x6024daa4</w:t>
      </w:r>
    </w:p>
    <w:p w:rsidR="00C863FE" w:rsidRPr="007D6229" w:rsidRDefault="0073602D" w:rsidP="0073602D">
      <w:pPr>
        <w:pStyle w:val="Nadpis1"/>
      </w:pPr>
      <w:bookmarkStart w:id="43" w:name="_Toc376799888"/>
      <w:r w:rsidRPr="007D6229">
        <w:lastRenderedPageBreak/>
        <w:t>Prostredie CMS Drupal</w:t>
      </w:r>
      <w:bookmarkEnd w:id="43"/>
    </w:p>
    <w:p w:rsidR="004B534C" w:rsidRPr="007D6229" w:rsidRDefault="004B534C" w:rsidP="004B534C">
      <w:r w:rsidRPr="007D6229">
        <w:t>Aplikácia ViRo je riešená ako komponentové rozšírenie systému Drupal. Z uv</w:t>
      </w:r>
      <w:r w:rsidRPr="007D6229">
        <w:t>e</w:t>
      </w:r>
      <w:r w:rsidRPr="007D6229">
        <w:t>deného dôvodu je potrebné v pre beh aplikácie ViRo vykonať k</w:t>
      </w:r>
      <w:r w:rsidRPr="007D6229">
        <w:t>o</w:t>
      </w:r>
      <w:r w:rsidRPr="007D6229">
        <w:t>rektnú inštaláciu CMS systému Drupal a balíčkov ním využívaných.</w:t>
      </w:r>
    </w:p>
    <w:p w:rsidR="001E64EE" w:rsidRPr="007D6229" w:rsidRDefault="001E64EE" w:rsidP="001E64EE">
      <w:pPr>
        <w:pStyle w:val="Nadpis2"/>
      </w:pPr>
      <w:bookmarkStart w:id="44" w:name="_Toc376799889"/>
      <w:r w:rsidRPr="007D6229">
        <w:t>Čo je CMS Drupal?</w:t>
      </w:r>
      <w:bookmarkEnd w:id="44"/>
    </w:p>
    <w:p w:rsidR="004B534C" w:rsidRPr="007D6229" w:rsidRDefault="004B534C" w:rsidP="004B534C">
      <w:r w:rsidRPr="007D6229">
        <w:t xml:space="preserve">Drupal </w:t>
      </w:r>
      <w:r w:rsidR="0075505F" w:rsidRPr="007D6229">
        <w:t>(</w:t>
      </w:r>
      <w:hyperlink r:id="rId18" w:history="1">
        <w:r w:rsidR="0075505F" w:rsidRPr="007D6229">
          <w:rPr>
            <w:rStyle w:val="Hypertextovprepojenie"/>
          </w:rPr>
          <w:t>https://drupal.org/</w:t>
        </w:r>
      </w:hyperlink>
      <w:r w:rsidR="0075505F" w:rsidRPr="007D6229">
        <w:t xml:space="preserve">) </w:t>
      </w:r>
      <w:r w:rsidRPr="007D6229">
        <w:t>je slobodný framework a systém na správu obsahu (ako aj blogovací systém). Je obľúbený aj pre budovanie on-line komunít, umožňuje tvorbu internetových časopisov, blogov, internet</w:t>
      </w:r>
      <w:r w:rsidRPr="007D6229">
        <w:t>o</w:t>
      </w:r>
      <w:r w:rsidRPr="007D6229">
        <w:t>vých obchodov a iných komplexných systémov. Je naprogramovaný v jazyku PHP a dáta uchováva v relačných databázach MySQL alebo PostgreSQL.</w:t>
      </w:r>
    </w:p>
    <w:p w:rsidR="004B534C" w:rsidRPr="007D6229" w:rsidRDefault="004B534C" w:rsidP="004B534C">
      <w:r w:rsidRPr="007D6229">
        <w:t>Drupal je šírený pod slobodnou licenciou GNU GPL, čo zráža cenu jeho nasad</w:t>
      </w:r>
      <w:r w:rsidRPr="007D6229">
        <w:t>e</w:t>
      </w:r>
      <w:r w:rsidRPr="007D6229">
        <w:t>nia na cenu práce. Nevzniká závislosť na žiadnej konkrétnej firme a jej produkte, n</w:t>
      </w:r>
      <w:r w:rsidRPr="007D6229">
        <w:t>e</w:t>
      </w:r>
      <w:r w:rsidRPr="007D6229">
        <w:t>vznikajú žiadne dodatočné náklady pri rozširovaní palety ponúkaných funkcií a otvor</w:t>
      </w:r>
      <w:r w:rsidRPr="007D6229">
        <w:t>e</w:t>
      </w:r>
      <w:r w:rsidRPr="007D6229">
        <w:t>ný kód ponúka možnosť úpravy priamo Drupalu alebo vytvorených modulov či vytv</w:t>
      </w:r>
      <w:r w:rsidRPr="007D6229">
        <w:t>o</w:t>
      </w:r>
      <w:r w:rsidRPr="007D6229">
        <w:t>renia vlastných modulov. Podrobne zdokumentované API (Application Programming Interface – je to množina rutín poskytovaných systémom na nižšej vrstve) uľahčuje vytváranie modulov do maximálnej miery, a dôkazom tomu je takmer dvetisíc mod</w:t>
      </w:r>
      <w:r w:rsidRPr="007D6229">
        <w:t>u</w:t>
      </w:r>
      <w:r w:rsidRPr="007D6229">
        <w:t>lov, ktoré sú prístupné na stiahnutie na oficiálnych stránkach projektu.</w:t>
      </w:r>
    </w:p>
    <w:p w:rsidR="0023587E" w:rsidRPr="007D6229" w:rsidRDefault="0023587E" w:rsidP="0023587E">
      <w:pPr>
        <w:pStyle w:val="Nadpis2"/>
      </w:pPr>
      <w:bookmarkStart w:id="45" w:name="_Toc376799890"/>
      <w:r w:rsidRPr="007D6229">
        <w:t xml:space="preserve">Základné vlastnosti a požiadavky </w:t>
      </w:r>
      <w:r w:rsidR="00C704E1" w:rsidRPr="007D6229">
        <w:t xml:space="preserve">CMS </w:t>
      </w:r>
      <w:r w:rsidRPr="007D6229">
        <w:t>Drupal</w:t>
      </w:r>
      <w:bookmarkEnd w:id="45"/>
    </w:p>
    <w:p w:rsidR="0023587E" w:rsidRPr="007D6229" w:rsidRDefault="0023587E" w:rsidP="0023587E">
      <w:r w:rsidRPr="007D6229">
        <w:t>Drupal je napísaný v PHP a dáta uskladňuje v databáze. Z toho vyplývajú jeho požiadavky,</w:t>
      </w:r>
      <w:r w:rsidR="00835F02" w:rsidRPr="007D6229">
        <w:t xml:space="preserve"> </w:t>
      </w:r>
      <w:r w:rsidRPr="007D6229">
        <w:t>ktoré je potrebné na strane servera splniť:</w:t>
      </w:r>
    </w:p>
    <w:p w:rsidR="0023587E" w:rsidRPr="007D6229" w:rsidRDefault="0023587E" w:rsidP="008E612A">
      <w:pPr>
        <w:pStyle w:val="ZPOdrkyslovan"/>
        <w:numPr>
          <w:ilvl w:val="0"/>
          <w:numId w:val="25"/>
        </w:numPr>
      </w:pPr>
      <w:r w:rsidRPr="007D6229">
        <w:t>Web server, ktorý dokáže spracúvať PHP skripty.</w:t>
      </w:r>
    </w:p>
    <w:p w:rsidR="0023587E" w:rsidRPr="007D6229" w:rsidRDefault="0023587E" w:rsidP="0023587E">
      <w:r w:rsidRPr="007D6229">
        <w:t>Odporúča sa použiť Apache web server (či už verzie 1.3 alebo 2.x). Inštalácia pre OS debian je jednoduchá:</w:t>
      </w:r>
    </w:p>
    <w:p w:rsidR="0023587E" w:rsidRPr="007D6229" w:rsidRDefault="0023587E" w:rsidP="00E14628">
      <w:pPr>
        <w:pStyle w:val="commandline"/>
      </w:pPr>
      <w:r w:rsidRPr="007D6229">
        <w:lastRenderedPageBreak/>
        <w:t>apt-get install apache2 apache2-doc</w:t>
      </w:r>
    </w:p>
    <w:p w:rsidR="0023587E" w:rsidRPr="007D6229" w:rsidRDefault="0023587E" w:rsidP="008E612A">
      <w:pPr>
        <w:pStyle w:val="ZPOdrkyslovan"/>
        <w:numPr>
          <w:ilvl w:val="0"/>
          <w:numId w:val="25"/>
        </w:numPr>
      </w:pPr>
      <w:r w:rsidRPr="007D6229">
        <w:t>PHP</w:t>
      </w:r>
    </w:p>
    <w:p w:rsidR="0023587E" w:rsidRPr="007D6229" w:rsidRDefault="0023587E" w:rsidP="0023587E">
      <w:r w:rsidRPr="007D6229">
        <w:t>Aplikácia ViRo využíva Drupal verzie 9. Pre dosiahnutie bezpečnosti a kompat</w:t>
      </w:r>
      <w:r w:rsidRPr="007D6229">
        <w:t>i</w:t>
      </w:r>
      <w:r w:rsidRPr="007D6229">
        <w:t>bility sa odporúča použiť čo najnovšie PHP 5.x. Pre fungovanie ni</w:t>
      </w:r>
      <w:r w:rsidRPr="007D6229">
        <w:t>e</w:t>
      </w:r>
      <w:r w:rsidRPr="007D6229">
        <w:t>ktorých modulov sú potrebné rôzne moduly do PHP, napríklad pre prácu s obrázkami a podobne.</w:t>
      </w:r>
    </w:p>
    <w:p w:rsidR="0023587E" w:rsidRPr="007D6229" w:rsidRDefault="0023587E" w:rsidP="0023587E">
      <w:r w:rsidRPr="007D6229">
        <w:t>Inštalácia pre OS debian je jednoduchá:</w:t>
      </w:r>
    </w:p>
    <w:p w:rsidR="0023587E" w:rsidRPr="007D6229" w:rsidRDefault="0023587E" w:rsidP="00E14628">
      <w:pPr>
        <w:pStyle w:val="commandline"/>
      </w:pPr>
      <w:r w:rsidRPr="007D6229">
        <w:t>apt-get install php5 php5-mysql php5-gd</w:t>
      </w:r>
    </w:p>
    <w:p w:rsidR="0023587E" w:rsidRPr="007D6229" w:rsidRDefault="0023587E" w:rsidP="0023587E">
      <w:r w:rsidRPr="007D6229">
        <w:t>PHP musí mať k dispozícii aspoň 8 MB pamäti (pri základnej inštalácii Drupalu). Podľa počtu nainštalovaných modulov a množstva obsahu na portáli bude pravdep</w:t>
      </w:r>
      <w:r w:rsidRPr="007D6229">
        <w:t>o</w:t>
      </w:r>
      <w:r w:rsidRPr="007D6229">
        <w:t>dobne treba tento limit zvýšiť. Ako vhodná hodnota pre začiatok sa odporúča 16-24 MB.</w:t>
      </w:r>
    </w:p>
    <w:p w:rsidR="0023587E" w:rsidRPr="007D6229" w:rsidRDefault="0023587E" w:rsidP="0023587E">
      <w:r w:rsidRPr="007D6229">
        <w:t>PHP musí mať nainštalované rozšírenie pre prácu s XML.</w:t>
      </w:r>
    </w:p>
    <w:p w:rsidR="0023587E" w:rsidRPr="007D6229" w:rsidRDefault="0023587E" w:rsidP="0023587E">
      <w:r w:rsidRPr="007D6229">
        <w:t>PHP musí mať nastavené konfiguračné parametre session.save_handler na hodnotu user a erro</w:t>
      </w:r>
      <w:r w:rsidR="00C42917" w:rsidRPr="007D6229">
        <w:t xml:space="preserve">r_reporting na hodnotu E_ALL &amp; </w:t>
      </w:r>
      <w:r w:rsidRPr="007D6229">
        <w:t>E_NOTICE.</w:t>
      </w:r>
    </w:p>
    <w:p w:rsidR="0023587E" w:rsidRPr="007D6229" w:rsidRDefault="0023587E" w:rsidP="0023587E">
      <w:r w:rsidRPr="007D6229">
        <w:t>Požadované zmeny sa vykonajú editáciou php.ini súboru v priečinku /etc/php5/apache2/ napr. aplikáciou textového editora joe</w:t>
      </w:r>
    </w:p>
    <w:p w:rsidR="0023587E" w:rsidRPr="007D6229" w:rsidRDefault="0023587E" w:rsidP="00E14628">
      <w:pPr>
        <w:pStyle w:val="commandline"/>
      </w:pPr>
      <w:r w:rsidRPr="007D6229">
        <w:t>Joe /etc/php5/apache2php.ini</w:t>
      </w:r>
    </w:p>
    <w:p w:rsidR="0023587E" w:rsidRPr="007D6229" w:rsidRDefault="0023587E" w:rsidP="008E612A">
      <w:pPr>
        <w:pStyle w:val="ZPOdrkyslovan"/>
        <w:numPr>
          <w:ilvl w:val="0"/>
          <w:numId w:val="25"/>
        </w:numPr>
      </w:pPr>
      <w:r w:rsidRPr="007D6229">
        <w:t>Databázový server podporovaný PHP</w:t>
      </w:r>
    </w:p>
    <w:p w:rsidR="0023587E" w:rsidRPr="007D6229" w:rsidRDefault="00C42917" w:rsidP="0023587E">
      <w:r w:rsidRPr="007D6229">
        <w:t xml:space="preserve">Pre potreby Drupal verzie 6 a aplikácie Viro odporúčame </w:t>
      </w:r>
      <w:r w:rsidR="0023587E" w:rsidRPr="007D6229">
        <w:t>MySQL verzie 5.</w:t>
      </w:r>
      <w:r w:rsidRPr="007D6229">
        <w:t>x</w:t>
      </w:r>
      <w:r w:rsidR="0023587E" w:rsidRPr="007D6229">
        <w:t xml:space="preserve"> (a</w:t>
      </w:r>
      <w:r w:rsidR="0023587E" w:rsidRPr="007D6229">
        <w:t>k</w:t>
      </w:r>
      <w:r w:rsidR="0023587E" w:rsidRPr="007D6229">
        <w:t xml:space="preserve">tuálne </w:t>
      </w:r>
      <w:r w:rsidRPr="007D6229">
        <w:t>naša Viro inštalácia použíba Mysql verzie 5.5</w:t>
      </w:r>
      <w:r w:rsidR="0023587E" w:rsidRPr="007D6229">
        <w:t>). Systémový používateľ, pod kt</w:t>
      </w:r>
      <w:r w:rsidR="0023587E" w:rsidRPr="007D6229">
        <w:t>o</w:t>
      </w:r>
      <w:r w:rsidR="0023587E" w:rsidRPr="007D6229">
        <w:t>rým sa vykonávajú dotazy pre databázu, musí mať práva pre nasledovné operácie: S</w:t>
      </w:r>
      <w:r w:rsidR="0023587E" w:rsidRPr="007D6229">
        <w:t>E</w:t>
      </w:r>
      <w:r w:rsidR="0023587E" w:rsidRPr="007D6229">
        <w:t>LECT, INSERT, UPDATE, DELETE, CREATE, DROP, INDEX, ALTER, CREATE TEMPORARY TABLES, LOCK TABLES.</w:t>
      </w:r>
    </w:p>
    <w:p w:rsidR="00A1416B" w:rsidRPr="007D6229" w:rsidRDefault="00A1416B" w:rsidP="0023587E">
      <w:r w:rsidRPr="007D6229">
        <w:t>Inštalácia pre OS debian je:</w:t>
      </w:r>
    </w:p>
    <w:p w:rsidR="00C42917" w:rsidRPr="007D6229" w:rsidRDefault="00A1416B" w:rsidP="00E14628">
      <w:pPr>
        <w:pStyle w:val="commandline"/>
      </w:pPr>
      <w:r w:rsidRPr="007D6229">
        <w:t>apt-get install mysql-server</w:t>
      </w:r>
    </w:p>
    <w:p w:rsidR="00A1416B" w:rsidRPr="007D6229" w:rsidRDefault="00777B19" w:rsidP="0023587E">
      <w:r w:rsidRPr="007D6229">
        <w:t>Počas inštalácie budeme vyzvaný na zadanie hesla pre používateľa root. Toto heslo je treba si uložiť, nakoľko bude využité pri inštalácii CMS Drupal, popísanej v n</w:t>
      </w:r>
      <w:r w:rsidRPr="007D6229">
        <w:t>a</w:t>
      </w:r>
      <w:r w:rsidRPr="007D6229">
        <w:t>sledujúcom kroku.</w:t>
      </w:r>
      <w:r w:rsidR="007E58ED" w:rsidRPr="007D6229">
        <w:t xml:space="preserve"> V prípade, že nechceme pre prístup používať root práva, je potre</w:t>
      </w:r>
      <w:r w:rsidR="007E58ED" w:rsidRPr="007D6229">
        <w:t>b</w:t>
      </w:r>
      <w:r w:rsidR="007E58ED" w:rsidRPr="007D6229">
        <w:t>né pre nasledujúcu inštaláciu CMS Drupal vytvoriť odpovedajúcu databázu a používat</w:t>
      </w:r>
      <w:r w:rsidR="007E58ED" w:rsidRPr="007D6229">
        <w:t>e</w:t>
      </w:r>
      <w:r w:rsidR="007E58ED" w:rsidRPr="007D6229">
        <w:t>ľa, ktorý ju môže používať.</w:t>
      </w:r>
    </w:p>
    <w:p w:rsidR="00777B19" w:rsidRPr="007D6229" w:rsidRDefault="00777B19" w:rsidP="0023587E"/>
    <w:p w:rsidR="0023587E" w:rsidRPr="007D6229" w:rsidRDefault="0023587E" w:rsidP="0023587E">
      <w:r w:rsidRPr="007D6229">
        <w:t>Na strane klienta</w:t>
      </w:r>
      <w:r w:rsidR="00C42917" w:rsidRPr="007D6229">
        <w:t xml:space="preserve">, ktorý na webportál s CMS drupal bude pristupovať </w:t>
      </w:r>
      <w:r w:rsidRPr="007D6229">
        <w:t>sú poži</w:t>
      </w:r>
      <w:r w:rsidRPr="007D6229">
        <w:t>a</w:t>
      </w:r>
      <w:r w:rsidRPr="007D6229">
        <w:t>davky na webový prehliadač</w:t>
      </w:r>
      <w:r w:rsidR="00C42917" w:rsidRPr="007D6229">
        <w:t xml:space="preserve"> nasledovné</w:t>
      </w:r>
      <w:r w:rsidRPr="007D6229">
        <w:t>:</w:t>
      </w:r>
    </w:p>
    <w:p w:rsidR="0023587E" w:rsidRPr="007D6229" w:rsidRDefault="0023587E" w:rsidP="008E612A">
      <w:pPr>
        <w:pStyle w:val="ZPOdrkyslovan"/>
        <w:numPr>
          <w:ilvl w:val="0"/>
          <w:numId w:val="25"/>
        </w:numPr>
      </w:pPr>
      <w:r w:rsidRPr="007D6229">
        <w:t>Javascript</w:t>
      </w:r>
    </w:p>
    <w:p w:rsidR="0023587E" w:rsidRPr="007D6229" w:rsidRDefault="0023587E" w:rsidP="0023587E">
      <w:r w:rsidRPr="007D6229">
        <w:t xml:space="preserve">Systém testuje prítomnosť funkcií Javascriptu pri každom </w:t>
      </w:r>
      <w:r w:rsidR="00C42917" w:rsidRPr="007D6229">
        <w:t>web prehliadači</w:t>
      </w:r>
      <w:r w:rsidRPr="007D6229">
        <w:t xml:space="preserve"> a v prípade ich neprítomnosti sa Javascriptom rozšírená funkcional</w:t>
      </w:r>
      <w:r w:rsidRPr="007D6229">
        <w:t>i</w:t>
      </w:r>
      <w:r w:rsidRPr="007D6229">
        <w:t>ta vypne.</w:t>
      </w:r>
    </w:p>
    <w:p w:rsidR="0023587E" w:rsidRPr="007D6229" w:rsidRDefault="0023587E" w:rsidP="008E612A">
      <w:pPr>
        <w:pStyle w:val="ZPOdrkyslovan"/>
        <w:numPr>
          <w:ilvl w:val="0"/>
          <w:numId w:val="25"/>
        </w:numPr>
      </w:pPr>
      <w:r w:rsidRPr="007D6229">
        <w:t>CSS</w:t>
      </w:r>
    </w:p>
    <w:p w:rsidR="0023587E" w:rsidRPr="007D6229" w:rsidRDefault="0023587E" w:rsidP="0023587E">
      <w:r w:rsidRPr="007D6229">
        <w:t>Všetky témy sú tvorené kombináciou (X)HTML a CSS, a preto vyžad</w:t>
      </w:r>
      <w:r w:rsidRPr="007D6229">
        <w:t>u</w:t>
      </w:r>
      <w:r w:rsidRPr="007D6229">
        <w:t>jú podporu týchto technológií na strane prehliadača. V prípade, že prehliadač konkrétnu funkci</w:t>
      </w:r>
      <w:r w:rsidRPr="007D6229">
        <w:t>o</w:t>
      </w:r>
      <w:r w:rsidRPr="007D6229">
        <w:t xml:space="preserve">nalitu nepodporuje, jednoducho sa nepoužije, no stránka zostáva stále funkčná. Je tu ale veľký problém s </w:t>
      </w:r>
      <w:r w:rsidR="00C42917" w:rsidRPr="007D6229">
        <w:t>konfliktami</w:t>
      </w:r>
      <w:r w:rsidRPr="007D6229">
        <w:t xml:space="preserve"> medzi prehliadačmi, ktoré sa správajú podľa štanda</w:t>
      </w:r>
      <w:r w:rsidRPr="007D6229">
        <w:t>r</w:t>
      </w:r>
      <w:r w:rsidRPr="007D6229">
        <w:t>dov, a Microsoft Internet E</w:t>
      </w:r>
      <w:r w:rsidRPr="007D6229">
        <w:t>x</w:t>
      </w:r>
      <w:r w:rsidRPr="007D6229">
        <w:t>plorerom. Všeobecný postup tvorenia tém je taký, že sa používa štandardné CSS2, a v prípade potreby sa použijú opravné konštrukcie pre MSIE 6.</w:t>
      </w:r>
    </w:p>
    <w:p w:rsidR="00835F02" w:rsidRPr="007D6229" w:rsidRDefault="00835F02" w:rsidP="00835F02">
      <w:pPr>
        <w:pStyle w:val="Nadpis2"/>
      </w:pPr>
      <w:bookmarkStart w:id="46" w:name="_Ref376512915"/>
      <w:bookmarkStart w:id="47" w:name="_Toc376799891"/>
      <w:r w:rsidRPr="007D6229">
        <w:t>Vzorová inštalácia Drupalu</w:t>
      </w:r>
      <w:bookmarkEnd w:id="46"/>
      <w:bookmarkEnd w:id="47"/>
    </w:p>
    <w:p w:rsidR="00835F02" w:rsidRPr="007D6229" w:rsidRDefault="00835F02" w:rsidP="00835F02">
      <w:r w:rsidRPr="007D6229">
        <w:t>Inštalácia Drupalu vo verzii 6.x</w:t>
      </w:r>
      <w:r w:rsidR="00C30138" w:rsidRPr="007D6229">
        <w:t>, ktorý je nevyhnutný pre nasledujúcu inštaláciu komponentu Viro,</w:t>
      </w:r>
      <w:r w:rsidRPr="007D6229">
        <w:t xml:space="preserve"> spočíva v sérii nasledovných krokov:</w:t>
      </w:r>
    </w:p>
    <w:p w:rsidR="005B3116" w:rsidRPr="007D6229" w:rsidRDefault="005B3116" w:rsidP="008E612A">
      <w:pPr>
        <w:pStyle w:val="ZPOdrkyslovan"/>
        <w:numPr>
          <w:ilvl w:val="0"/>
          <w:numId w:val="26"/>
        </w:numPr>
      </w:pPr>
      <w:r w:rsidRPr="007D6229">
        <w:t>Prihlásime sa na konzolu nášho Debian servera a s</w:t>
      </w:r>
      <w:r w:rsidR="00835F02" w:rsidRPr="007D6229">
        <w:t xml:space="preserve">tiahneme zdrojové kódy </w:t>
      </w:r>
      <w:r w:rsidRPr="007D6229">
        <w:t>Dr</w:t>
      </w:r>
      <w:r w:rsidRPr="007D6229">
        <w:t>u</w:t>
      </w:r>
      <w:r w:rsidRPr="007D6229">
        <w:t xml:space="preserve">palu vo forme archívu </w:t>
      </w:r>
      <w:r w:rsidR="00835F02" w:rsidRPr="007D6229">
        <w:t>zo strá</w:t>
      </w:r>
      <w:r w:rsidRPr="007D6229">
        <w:t xml:space="preserve">nok </w:t>
      </w:r>
      <w:hyperlink r:id="rId19" w:history="1">
        <w:r w:rsidRPr="007D6229">
          <w:rPr>
            <w:rStyle w:val="Hypertextovprepojenie"/>
          </w:rPr>
          <w:t>http://drupal.org/</w:t>
        </w:r>
      </w:hyperlink>
      <w:r w:rsidRPr="007D6229">
        <w:t>. Pre verziu 6.29 príkazom</w:t>
      </w:r>
    </w:p>
    <w:p w:rsidR="005B3116" w:rsidRPr="007D6229" w:rsidRDefault="005B3116" w:rsidP="00E14628">
      <w:pPr>
        <w:pStyle w:val="commandline"/>
      </w:pPr>
      <w:r w:rsidRPr="007D6229">
        <w:t>wget http://ftp.drupal.org/files/projects/drupal-6.29.tar.gz</w:t>
      </w:r>
    </w:p>
    <w:p w:rsidR="00954BE2" w:rsidRPr="007D6229" w:rsidRDefault="00A1416B" w:rsidP="008E612A">
      <w:pPr>
        <w:pStyle w:val="ZPOdrkyslovan"/>
        <w:numPr>
          <w:ilvl w:val="0"/>
          <w:numId w:val="26"/>
        </w:numPr>
      </w:pPr>
      <w:r w:rsidRPr="007D6229">
        <w:t>Obsah archívu</w:t>
      </w:r>
      <w:r w:rsidR="005B3116" w:rsidRPr="007D6229">
        <w:t xml:space="preserve"> </w:t>
      </w:r>
      <w:r w:rsidRPr="007D6229">
        <w:t xml:space="preserve">rozbalíme </w:t>
      </w:r>
      <w:r w:rsidR="00835F02" w:rsidRPr="007D6229">
        <w:t>do adresára, skadiaľ ich bude čítať webový server.</w:t>
      </w:r>
      <w:r w:rsidR="005B3116" w:rsidRPr="007D6229">
        <w:t xml:space="preserve"> V Linux systémoch je to typicky /var/www. </w:t>
      </w:r>
    </w:p>
    <w:p w:rsidR="005B3116" w:rsidRPr="007D6229" w:rsidRDefault="00954BE2" w:rsidP="008E612A">
      <w:pPr>
        <w:pStyle w:val="ZPOdrkyslovan"/>
        <w:numPr>
          <w:ilvl w:val="0"/>
          <w:numId w:val="26"/>
        </w:numPr>
      </w:pPr>
      <w:r w:rsidRPr="007D6229">
        <w:t xml:space="preserve">Otvoríme web prehliadač a do prehliadača vpíšeme IP adresu alebo doménové meno </w:t>
      </w:r>
      <w:r w:rsidR="004555EB" w:rsidRPr="007D6229">
        <w:t xml:space="preserve">nášho </w:t>
      </w:r>
      <w:r w:rsidRPr="007D6229">
        <w:t>servera. Mala by sa nám zobraziť obrazovka s výberom jazyka, kde vyberieme požadovaný jazyk.</w:t>
      </w:r>
    </w:p>
    <w:p w:rsidR="00954BE2" w:rsidRPr="007D6229" w:rsidRDefault="00954BE2" w:rsidP="00777B19">
      <w:pPr>
        <w:pStyle w:val="ZPOdrkyslovan"/>
        <w:numPr>
          <w:ilvl w:val="0"/>
          <w:numId w:val="0"/>
        </w:numPr>
      </w:pPr>
      <w:r w:rsidRPr="007D6229">
        <w:rPr>
          <w:noProof/>
          <w:lang w:eastAsia="sk-SK"/>
        </w:rPr>
        <w:lastRenderedPageBreak/>
        <w:drawing>
          <wp:inline distT="0" distB="0" distL="0" distR="0" wp14:anchorId="12781964" wp14:editId="2472C9D3">
            <wp:extent cx="5399405" cy="2587966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E2" w:rsidRPr="007D6229" w:rsidRDefault="00B24828" w:rsidP="00B24828">
      <w:pPr>
        <w:pStyle w:val="ZPPopisobrzkatabuky"/>
      </w:pPr>
      <w:bookmarkStart w:id="48" w:name="_Toc376799911"/>
      <w:r w:rsidRPr="007D6229">
        <w:t xml:space="preserve">Obrázok </w:t>
      </w:r>
      <w:fldSimple w:instr=" STYLEREF 1 \s ">
        <w:r w:rsidR="0013433E">
          <w:rPr>
            <w:noProof/>
          </w:rPr>
          <w:t>5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</w:t>
        </w:r>
      </w:fldSimple>
      <w:r w:rsidRPr="007D6229">
        <w:t xml:space="preserve"> Inštalácia Drupalu - výber jazyka</w:t>
      </w:r>
      <w:bookmarkEnd w:id="48"/>
    </w:p>
    <w:p w:rsidR="00954BE2" w:rsidRPr="007D6229" w:rsidRDefault="00954BE2" w:rsidP="008E612A">
      <w:pPr>
        <w:pStyle w:val="ZPOdrkyslovan"/>
        <w:numPr>
          <w:ilvl w:val="0"/>
          <w:numId w:val="26"/>
        </w:numPr>
      </w:pPr>
      <w:r w:rsidRPr="007D6229">
        <w:t xml:space="preserve">V ďalšom kroku je potrebné akceptovať bezpečnostné upozornenie Drupalu, kde je potrebné ísť do priečinka kde máme inštalovaný drupal (./sites/default) a skopírovať súbor default.setings.php </w:t>
      </w:r>
      <w:r w:rsidR="00777B19" w:rsidRPr="007D6229">
        <w:t xml:space="preserve">do nového </w:t>
      </w:r>
      <w:r w:rsidRPr="007D6229">
        <w:t>pod názvom setings.php</w:t>
      </w:r>
    </w:p>
    <w:p w:rsidR="00954BE2" w:rsidRPr="007D6229" w:rsidRDefault="00954BE2" w:rsidP="00777B19">
      <w:pPr>
        <w:pStyle w:val="ZPOdrkyslovan"/>
        <w:numPr>
          <w:ilvl w:val="0"/>
          <w:numId w:val="0"/>
        </w:numPr>
      </w:pPr>
      <w:r w:rsidRPr="007D6229">
        <w:rPr>
          <w:noProof/>
          <w:lang w:eastAsia="sk-SK"/>
        </w:rPr>
        <w:drawing>
          <wp:inline distT="0" distB="0" distL="0" distR="0" wp14:anchorId="62B57BD7" wp14:editId="675CDF4A">
            <wp:extent cx="5399405" cy="2680185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9" w:rsidRPr="007D6229" w:rsidRDefault="00B24828" w:rsidP="00B24828">
      <w:pPr>
        <w:pStyle w:val="ZPPopisobrzkatabuky"/>
      </w:pPr>
      <w:bookmarkStart w:id="49" w:name="_Toc376799912"/>
      <w:r w:rsidRPr="007D6229">
        <w:t xml:space="preserve">Obrázok </w:t>
      </w:r>
      <w:fldSimple w:instr=" STYLEREF 1 \s ">
        <w:r w:rsidR="0013433E">
          <w:rPr>
            <w:noProof/>
          </w:rPr>
          <w:t>5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2</w:t>
        </w:r>
      </w:fldSimple>
      <w:r w:rsidRPr="007D6229">
        <w:t xml:space="preserve"> Inštalácia Drupalu- korekcia súborov s nastavením</w:t>
      </w:r>
      <w:bookmarkEnd w:id="49"/>
    </w:p>
    <w:p w:rsidR="00954BE2" w:rsidRPr="007D6229" w:rsidRDefault="00777B19" w:rsidP="008E612A">
      <w:pPr>
        <w:pStyle w:val="ZPOdrkyslovan"/>
        <w:numPr>
          <w:ilvl w:val="0"/>
          <w:numId w:val="26"/>
        </w:numPr>
      </w:pPr>
      <w:r w:rsidRPr="007D6229">
        <w:t xml:space="preserve">Po odstránený chyby kliknite na "Skúste znova" a </w:t>
      </w:r>
      <w:r w:rsidR="004555EB" w:rsidRPr="007D6229">
        <w:t>m</w:t>
      </w:r>
      <w:r w:rsidRPr="007D6229">
        <w:t>ôžeme pokračovať s inštal</w:t>
      </w:r>
      <w:r w:rsidRPr="007D6229">
        <w:t>á</w:t>
      </w:r>
      <w:r w:rsidRPr="007D6229">
        <w:t>ciou</w:t>
      </w:r>
      <w:r w:rsidR="004555EB" w:rsidRPr="007D6229">
        <w:t>.</w:t>
      </w:r>
    </w:p>
    <w:p w:rsidR="004555EB" w:rsidRPr="007D6229" w:rsidRDefault="004555EB" w:rsidP="008E612A">
      <w:pPr>
        <w:pStyle w:val="ZPOdrkyslovan"/>
        <w:numPr>
          <w:ilvl w:val="0"/>
          <w:numId w:val="26"/>
        </w:numPr>
      </w:pPr>
      <w:r w:rsidRPr="007D6229">
        <w:t>V tomto kroku vykonáme vytvorenie databázových tabuliek pre sy</w:t>
      </w:r>
      <w:r w:rsidRPr="007D6229">
        <w:t>s</w:t>
      </w:r>
      <w:r w:rsidRPr="007D6229">
        <w:t>tém drupal. Budeme potrebovať meno a heslo používateľa, ktorého sme vytvorili pri inšt</w:t>
      </w:r>
      <w:r w:rsidRPr="007D6229">
        <w:t>a</w:t>
      </w:r>
      <w:r w:rsidRPr="007D6229">
        <w:t>lácii MySQl databázy</w:t>
      </w:r>
    </w:p>
    <w:p w:rsidR="004555EB" w:rsidRPr="007D6229" w:rsidRDefault="004555EB" w:rsidP="004555EB">
      <w:pPr>
        <w:pStyle w:val="ZPOdrkyslovan"/>
        <w:numPr>
          <w:ilvl w:val="0"/>
          <w:numId w:val="0"/>
        </w:numPr>
      </w:pPr>
      <w:r w:rsidRPr="007D6229">
        <w:rPr>
          <w:noProof/>
          <w:lang w:eastAsia="sk-SK"/>
        </w:rPr>
        <w:lastRenderedPageBreak/>
        <w:drawing>
          <wp:inline distT="0" distB="0" distL="0" distR="0" wp14:anchorId="70EF0135" wp14:editId="1C0E3A9A">
            <wp:extent cx="5399405" cy="367774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28" w:rsidRPr="007D6229" w:rsidRDefault="00B24828" w:rsidP="00B24828">
      <w:pPr>
        <w:pStyle w:val="ZPPopisobrzkatabuky"/>
      </w:pPr>
      <w:bookmarkStart w:id="50" w:name="_Toc376799913"/>
      <w:r w:rsidRPr="007D6229">
        <w:t xml:space="preserve">Obrázok </w:t>
      </w:r>
      <w:fldSimple w:instr=" STYLEREF 1 \s ">
        <w:r w:rsidR="0013433E">
          <w:rPr>
            <w:noProof/>
          </w:rPr>
          <w:t>5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3</w:t>
        </w:r>
      </w:fldSimple>
      <w:r w:rsidRPr="007D6229">
        <w:t xml:space="preserve"> Inštalácia Drupalu</w:t>
      </w:r>
      <w:r w:rsidR="00277C03">
        <w:t xml:space="preserve"> </w:t>
      </w:r>
      <w:r w:rsidRPr="007D6229">
        <w:t>- konfigurácia databázy</w:t>
      </w:r>
      <w:bookmarkEnd w:id="50"/>
    </w:p>
    <w:p w:rsidR="00B24828" w:rsidRPr="007D6229" w:rsidRDefault="00B24828" w:rsidP="00BD5775">
      <w:pPr>
        <w:pStyle w:val="ZPOdrkyslovan"/>
        <w:numPr>
          <w:ilvl w:val="0"/>
          <w:numId w:val="0"/>
        </w:numPr>
        <w:ind w:left="720"/>
      </w:pP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Kde:</w:t>
      </w: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Typ databázy: Zvoľte podľa toho akú databázu ste si vytvorili pred inštaláciou Drupalu, u nás mysqli.</w:t>
      </w: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Meno databázy: Vyplňte názov databázy, taký aký ste si vytvorili pred inštal</w:t>
      </w:r>
      <w:r w:rsidRPr="007D6229">
        <w:t>á</w:t>
      </w:r>
      <w:r w:rsidRPr="007D6229">
        <w:t>ciou.</w:t>
      </w: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Prihlasovacie meno k databáze: Také isté ako názov databázy.</w:t>
      </w: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Heslo k databáze: Zadajte heslo ktoré ste si dali pri vytváraný dat</w:t>
      </w:r>
      <w:r w:rsidRPr="007D6229">
        <w:t>a</w:t>
      </w:r>
      <w:r w:rsidRPr="007D6229">
        <w:t>bázy.</w:t>
      </w:r>
    </w:p>
    <w:p w:rsidR="006717B2" w:rsidRPr="007D6229" w:rsidRDefault="006717B2" w:rsidP="00BD5775">
      <w:pPr>
        <w:pStyle w:val="ZPOdrkyslovan"/>
        <w:numPr>
          <w:ilvl w:val="0"/>
          <w:numId w:val="0"/>
        </w:numPr>
        <w:ind w:left="720"/>
      </w:pPr>
      <w:r w:rsidRPr="007D6229">
        <w:t>Pokročilé nastavenia: uviesť localhost</w:t>
      </w:r>
    </w:p>
    <w:p w:rsidR="00BD5775" w:rsidRPr="007D6229" w:rsidRDefault="00BD5775" w:rsidP="00BD5775">
      <w:pPr>
        <w:pStyle w:val="ZPOdrkyslovan"/>
        <w:numPr>
          <w:ilvl w:val="0"/>
          <w:numId w:val="0"/>
        </w:numPr>
        <w:ind w:left="720"/>
      </w:pPr>
      <w:r w:rsidRPr="007D6229">
        <w:t>Pre pokračovanie kliknite na "Uložiť a pokračovať".</w:t>
      </w:r>
    </w:p>
    <w:p w:rsidR="004555EB" w:rsidRPr="007D6229" w:rsidRDefault="003D12A1" w:rsidP="008E612A">
      <w:pPr>
        <w:pStyle w:val="ZPOdrkyslovan"/>
        <w:numPr>
          <w:ilvl w:val="0"/>
          <w:numId w:val="26"/>
        </w:numPr>
      </w:pPr>
      <w:r w:rsidRPr="007D6229">
        <w:t>Následne sa spustí už samotná inštalácia.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</w:pPr>
      <w:r w:rsidRPr="007D6229">
        <w:rPr>
          <w:noProof/>
          <w:lang w:eastAsia="sk-SK"/>
        </w:rPr>
        <w:lastRenderedPageBreak/>
        <w:drawing>
          <wp:inline distT="0" distB="0" distL="0" distR="0" wp14:anchorId="68EAF298" wp14:editId="1869AA75">
            <wp:extent cx="5399405" cy="282369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A1" w:rsidRPr="007D6229" w:rsidRDefault="00B24828" w:rsidP="00B24828">
      <w:pPr>
        <w:pStyle w:val="ZPPopisobrzkatabuky"/>
      </w:pPr>
      <w:bookmarkStart w:id="51" w:name="_Toc376799914"/>
      <w:r w:rsidRPr="007D6229">
        <w:t xml:space="preserve">Obrázok </w:t>
      </w:r>
      <w:fldSimple w:instr=" STYLEREF 1 \s ">
        <w:r w:rsidR="0013433E">
          <w:rPr>
            <w:noProof/>
          </w:rPr>
          <w:t>5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4</w:t>
        </w:r>
      </w:fldSimple>
      <w:r w:rsidRPr="007D6229">
        <w:t xml:space="preserve"> Inštalácia Drupalu - progress</w:t>
      </w:r>
      <w:bookmarkEnd w:id="51"/>
    </w:p>
    <w:p w:rsidR="00B24828" w:rsidRPr="007D6229" w:rsidRDefault="00B24828" w:rsidP="003D12A1">
      <w:pPr>
        <w:pStyle w:val="ZPOdrkyslovan"/>
        <w:numPr>
          <w:ilvl w:val="0"/>
          <w:numId w:val="0"/>
        </w:numPr>
        <w:ind w:left="720"/>
      </w:pPr>
    </w:p>
    <w:p w:rsidR="003D12A1" w:rsidRPr="007D6229" w:rsidRDefault="003D12A1" w:rsidP="008E612A">
      <w:pPr>
        <w:pStyle w:val="ZPOdrkyslovan"/>
        <w:numPr>
          <w:ilvl w:val="0"/>
          <w:numId w:val="26"/>
        </w:numPr>
      </w:pPr>
      <w:r w:rsidRPr="007D6229">
        <w:t>Po skončení inštalácie musíte ešte nastaviť základné nastavenie stránky. Kde: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 xml:space="preserve">Názov webu: Napíšte názov vášho webu. 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E-mail adresa stránky: Zadajte e-mail, ktorý bude použitý napríklad pri poslaní úd</w:t>
      </w:r>
      <w:r w:rsidRPr="007D6229">
        <w:t>a</w:t>
      </w:r>
      <w:r w:rsidRPr="007D6229">
        <w:t>jov pri registrácii alebo zmene hesla užívateľa.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Používateľské meno: Vyplňte užívateľské meno administrátora, napr. admin.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E-mailová adresa: Zadajte e-mail administrátora.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Heslo: vyplňte heslo pre prihlásenie administrátora. Z bezpečnostných dôvodov doporučujem</w:t>
      </w:r>
      <w:r w:rsidR="006717B2" w:rsidRPr="007D6229">
        <w:t>e</w:t>
      </w:r>
      <w:r w:rsidRPr="007D6229">
        <w:t xml:space="preserve"> zvoliť zložitejšie heslo.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Potvrdenie hesla: Zopakujte heslo, pre kontrolu.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Prednastavene časové pásmo: Skontrolujte časové pásmo.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Čisté URL: Nechajte implicitnú hodnotu, tj. povolené.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Upozornenie na aktualizácie: Nechajte zaškrtnuté, pokiaľ chcete, aby vás Drupal upozorňoval na nové aktualizácie.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</w:p>
    <w:p w:rsidR="003D12A1" w:rsidRPr="007D6229" w:rsidRDefault="003D12A1" w:rsidP="003D12A1">
      <w:pPr>
        <w:pStyle w:val="ZPOdrkyslovan"/>
        <w:numPr>
          <w:ilvl w:val="0"/>
          <w:numId w:val="0"/>
        </w:numPr>
        <w:ind w:left="426"/>
      </w:pPr>
      <w:r w:rsidRPr="007D6229">
        <w:t>Následne kliknite na "Uložiť a pokračovať".</w:t>
      </w:r>
    </w:p>
    <w:p w:rsidR="003D12A1" w:rsidRPr="007D6229" w:rsidRDefault="003D12A1" w:rsidP="003D12A1">
      <w:pPr>
        <w:pStyle w:val="ZPOdrkyslovan"/>
        <w:numPr>
          <w:ilvl w:val="0"/>
          <w:numId w:val="0"/>
        </w:numPr>
      </w:pPr>
    </w:p>
    <w:p w:rsidR="003D12A1" w:rsidRPr="007D6229" w:rsidRDefault="00A60096" w:rsidP="008E612A">
      <w:pPr>
        <w:pStyle w:val="ZPOdrkyslovan"/>
        <w:numPr>
          <w:ilvl w:val="0"/>
          <w:numId w:val="26"/>
        </w:numPr>
      </w:pPr>
      <w:r w:rsidRPr="007D6229">
        <w:t>Ak sme všetko správne vyplnili, uvidíme potvrdenie, že Drupal bol úspešne n</w:t>
      </w:r>
      <w:r w:rsidRPr="007D6229">
        <w:t>a</w:t>
      </w:r>
      <w:r w:rsidRPr="007D6229">
        <w:t>inštalovaný.</w:t>
      </w:r>
    </w:p>
    <w:p w:rsidR="00A60096" w:rsidRPr="007D6229" w:rsidRDefault="00A60096" w:rsidP="00A60096">
      <w:pPr>
        <w:pStyle w:val="ZPOdrkyslovan"/>
        <w:numPr>
          <w:ilvl w:val="0"/>
          <w:numId w:val="0"/>
        </w:numPr>
        <w:jc w:val="center"/>
      </w:pPr>
      <w:r w:rsidRPr="007D6229">
        <w:rPr>
          <w:noProof/>
          <w:lang w:eastAsia="sk-SK"/>
        </w:rPr>
        <w:lastRenderedPageBreak/>
        <w:drawing>
          <wp:inline distT="0" distB="0" distL="0" distR="0" wp14:anchorId="28BCF9EF" wp14:editId="74CD1ED6">
            <wp:extent cx="5399405" cy="2608430"/>
            <wp:effectExtent l="0" t="0" r="0" b="190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96" w:rsidRPr="007D6229" w:rsidRDefault="00B24828" w:rsidP="00B24828">
      <w:pPr>
        <w:pStyle w:val="ZPPopisobrzkatabuky"/>
      </w:pPr>
      <w:bookmarkStart w:id="52" w:name="_Toc376799915"/>
      <w:r w:rsidRPr="007D6229">
        <w:t xml:space="preserve">Obrázok </w:t>
      </w:r>
      <w:fldSimple w:instr=" STYLEREF 1 \s ">
        <w:r w:rsidR="0013433E">
          <w:rPr>
            <w:noProof/>
          </w:rPr>
          <w:t>5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5</w:t>
        </w:r>
      </w:fldSimple>
      <w:r w:rsidRPr="007D6229">
        <w:t xml:space="preserve"> Inštalácia Drupalu - záverečná správa</w:t>
      </w:r>
      <w:bookmarkEnd w:id="52"/>
    </w:p>
    <w:p w:rsidR="00B24828" w:rsidRPr="007D6229" w:rsidRDefault="00B24828" w:rsidP="00A60096">
      <w:pPr>
        <w:pStyle w:val="ZPOdrkyslovan"/>
        <w:numPr>
          <w:ilvl w:val="0"/>
          <w:numId w:val="0"/>
        </w:numPr>
        <w:ind w:left="720"/>
      </w:pPr>
    </w:p>
    <w:p w:rsidR="006717B2" w:rsidRPr="007D6229" w:rsidRDefault="006717B2" w:rsidP="008E612A">
      <w:pPr>
        <w:pStyle w:val="ZPOdrkyslovan"/>
        <w:numPr>
          <w:ilvl w:val="0"/>
          <w:numId w:val="26"/>
        </w:numPr>
      </w:pPr>
      <w:r w:rsidRPr="007D6229">
        <w:t>Po inštalácii je vhodné si overiť prihlásenie pomocou údajov používateľa vytv</w:t>
      </w:r>
      <w:r w:rsidRPr="007D6229">
        <w:t>o</w:t>
      </w:r>
      <w:r w:rsidRPr="007D6229">
        <w:t>rených v kroku 8. Tieto údaje je zároveň potrebné si ich odložiť (tzv. user 1) n</w:t>
      </w:r>
      <w:r w:rsidRPr="007D6229">
        <w:t>a</w:t>
      </w:r>
      <w:r w:rsidRPr="007D6229">
        <w:t>koľko s ich použitím sa odporúča vykonávať správu systému CMS Drupal (inšt</w:t>
      </w:r>
      <w:r w:rsidRPr="007D6229">
        <w:t>a</w:t>
      </w:r>
      <w:r w:rsidRPr="007D6229">
        <w:t>lácie komponentov, aktualizácie a pod.)</w:t>
      </w:r>
    </w:p>
    <w:p w:rsidR="003D12A1" w:rsidRPr="007D6229" w:rsidRDefault="0063496A" w:rsidP="008E612A">
      <w:pPr>
        <w:pStyle w:val="ZPOdrkyslovan"/>
        <w:numPr>
          <w:ilvl w:val="0"/>
          <w:numId w:val="26"/>
        </w:numPr>
      </w:pPr>
      <w:r w:rsidRPr="007D6229">
        <w:t xml:space="preserve">Ako posledný krok je vhodné spustiť periodické kontrolovanie </w:t>
      </w:r>
      <w:r w:rsidR="008A3DE2" w:rsidRPr="007D6229">
        <w:t>aktualizácii ko</w:t>
      </w:r>
      <w:r w:rsidR="008A3DE2" w:rsidRPr="007D6229">
        <w:t>m</w:t>
      </w:r>
      <w:r w:rsidR="008A3DE2" w:rsidRPr="007D6229">
        <w:t>ponentov CMS Drupal s</w:t>
      </w:r>
      <w:r w:rsidRPr="007D6229">
        <w:t xml:space="preserve"> pomocou cron-u. Za týmto účelom </w:t>
      </w:r>
      <w:r w:rsidR="008A3DE2" w:rsidRPr="007D6229">
        <w:t>je ptrobné ísť</w:t>
      </w:r>
      <w:r w:rsidRPr="007D6229">
        <w:t xml:space="preserve"> do priečinka /etc/cron.d</w:t>
      </w:r>
      <w:r w:rsidR="008A3DE2" w:rsidRPr="007D6229">
        <w:t xml:space="preserve"> a vytvoriť textový súbor s názvom, napr. s menom nášho webu</w:t>
      </w:r>
    </w:p>
    <w:p w:rsidR="008A3DE2" w:rsidRPr="007D6229" w:rsidRDefault="008A3DE2" w:rsidP="00E14628">
      <w:pPr>
        <w:pStyle w:val="commandline"/>
      </w:pPr>
      <w:r w:rsidRPr="007D6229">
        <w:t>joe drupal-viro</w:t>
      </w:r>
    </w:p>
    <w:p w:rsidR="008A3DE2" w:rsidRPr="007D6229" w:rsidRDefault="008A3DE2" w:rsidP="008A3DE2">
      <w:pPr>
        <w:pStyle w:val="ZPOdrkyslovan"/>
        <w:numPr>
          <w:ilvl w:val="0"/>
          <w:numId w:val="0"/>
        </w:numPr>
        <w:ind w:left="720"/>
      </w:pPr>
      <w:r w:rsidRPr="007D6229">
        <w:t>do neho vpíšeme</w:t>
      </w:r>
    </w:p>
    <w:p w:rsidR="008A3DE2" w:rsidRPr="007D6229" w:rsidRDefault="008A3DE2" w:rsidP="00E14628">
      <w:pPr>
        <w:pStyle w:val="commandline"/>
      </w:pPr>
      <w:r w:rsidRPr="007D6229">
        <w:t>0 * * * * root /usr/bin/wget -O - -q -t 1 http://viro.kis.fri.uniza.sk/cron.php</w:t>
      </w:r>
    </w:p>
    <w:p w:rsidR="00C30138" w:rsidRPr="007D6229" w:rsidRDefault="008A3DE2" w:rsidP="00B8652A">
      <w:pPr>
        <w:pStyle w:val="ZPOdrkyslovan"/>
        <w:numPr>
          <w:ilvl w:val="0"/>
          <w:numId w:val="0"/>
        </w:numPr>
        <w:ind w:left="720"/>
      </w:pPr>
      <w:r w:rsidRPr="007D6229">
        <w:t>Čo nám zabezpečí periodické spúšťanie skriptu cron.php z adresára nášho se</w:t>
      </w:r>
      <w:r w:rsidRPr="007D6229">
        <w:t>r</w:t>
      </w:r>
      <w:r w:rsidRPr="007D6229">
        <w:t>vera za účelom kontroly aktualizácií.</w:t>
      </w:r>
    </w:p>
    <w:p w:rsidR="00C30138" w:rsidRPr="007D6229" w:rsidRDefault="00C30138" w:rsidP="00835F02"/>
    <w:p w:rsidR="00CA2F5B" w:rsidRPr="007D6229" w:rsidRDefault="00CA2F5B" w:rsidP="00CA2F5B">
      <w:pPr>
        <w:ind w:firstLine="0"/>
      </w:pPr>
      <w:r w:rsidRPr="007D6229">
        <w:t xml:space="preserve">Originálny kompletný návod k inštalácii CMS Drupal je dostupný na webe systému Drupal: </w:t>
      </w:r>
      <w:hyperlink r:id="rId25" w:history="1">
        <w:r w:rsidRPr="007D6229">
          <w:rPr>
            <w:rStyle w:val="Hypertextovprepojenie"/>
          </w:rPr>
          <w:t>https://drupal.org/documentation/install/beginners</w:t>
        </w:r>
      </w:hyperlink>
    </w:p>
    <w:p w:rsidR="00C30138" w:rsidRPr="007D6229" w:rsidRDefault="00C30138" w:rsidP="00C30138">
      <w:pPr>
        <w:pStyle w:val="Nadpis1"/>
      </w:pPr>
      <w:bookmarkStart w:id="53" w:name="_Toc376799892"/>
      <w:r w:rsidRPr="007D6229">
        <w:lastRenderedPageBreak/>
        <w:t>Aplikácia Viro</w:t>
      </w:r>
      <w:bookmarkEnd w:id="53"/>
    </w:p>
    <w:p w:rsidR="00C30138" w:rsidRPr="007D6229" w:rsidRDefault="00C30138" w:rsidP="00C30138">
      <w:pPr>
        <w:pStyle w:val="Nadpis2"/>
      </w:pPr>
      <w:bookmarkStart w:id="54" w:name="_Toc376799893"/>
      <w:r w:rsidRPr="007D6229">
        <w:t>Inštalácia</w:t>
      </w:r>
      <w:bookmarkEnd w:id="54"/>
    </w:p>
    <w:p w:rsidR="00D3443C" w:rsidRPr="007D6229" w:rsidRDefault="00D3443C" w:rsidP="006717B2">
      <w:r w:rsidRPr="007D6229">
        <w:t>Pre potreby inštalácie modulu aplikácie ViRo (meno dynamips), je potrebne skopírovať súbory modulu (napr. cez WinSCP</w:t>
      </w:r>
      <w:r w:rsidR="00E14628">
        <w:t xml:space="preserve">, kód modulu je dostupný v komprimovanom súbore </w:t>
      </w:r>
      <w:r w:rsidR="00E14628">
        <w:rPr>
          <w:b/>
        </w:rPr>
        <w:t>dynamips.zip</w:t>
      </w:r>
      <w:r w:rsidRPr="007D6229">
        <w:t>) do priečinka s modulmi CMS Drupal. Typicky je to do cieľového priečinka inštalácie Drupalu</w:t>
      </w:r>
    </w:p>
    <w:p w:rsidR="00D3443C" w:rsidRPr="007D6229" w:rsidRDefault="00D3443C" w:rsidP="00E14628">
      <w:pPr>
        <w:pStyle w:val="commandline"/>
      </w:pPr>
      <w:r w:rsidRPr="007D6229">
        <w:t>./sites/all/modules</w:t>
      </w:r>
    </w:p>
    <w:p w:rsidR="00D3443C" w:rsidRPr="007D6229" w:rsidRDefault="00D3443C" w:rsidP="00D3443C">
      <w:pPr>
        <w:ind w:firstLine="0"/>
      </w:pPr>
      <w:r w:rsidRPr="007D6229">
        <w:t xml:space="preserve">Tak ako je to na </w:t>
      </w:r>
      <w:r w:rsidRPr="007D6229">
        <w:fldChar w:fldCharType="begin"/>
      </w:r>
      <w:r w:rsidRPr="007D6229">
        <w:instrText xml:space="preserve"> REF _Ref376512594 \h </w:instrText>
      </w:r>
      <w:r w:rsidRPr="007D6229">
        <w:fldChar w:fldCharType="separate"/>
      </w:r>
      <w:r w:rsidRPr="007D6229">
        <w:t>Obrázok 6</w:t>
      </w:r>
      <w:r w:rsidRPr="007D6229">
        <w:noBreakHyphen/>
        <w:t>1</w:t>
      </w:r>
      <w:r w:rsidRPr="007D6229">
        <w:fldChar w:fldCharType="end"/>
      </w:r>
      <w:r w:rsidRPr="007D6229">
        <w:t>.</w:t>
      </w:r>
    </w:p>
    <w:p w:rsidR="00D3443C" w:rsidRPr="007D6229" w:rsidRDefault="00D3443C" w:rsidP="00D3443C">
      <w:pPr>
        <w:ind w:firstLine="0"/>
        <w:jc w:val="center"/>
      </w:pPr>
      <w:r w:rsidRPr="007D6229">
        <w:rPr>
          <w:noProof/>
          <w:lang w:eastAsia="sk-SK"/>
        </w:rPr>
        <w:drawing>
          <wp:inline distT="0" distB="0" distL="0" distR="0" wp14:anchorId="7C24EFD9" wp14:editId="30125EA1">
            <wp:extent cx="5399405" cy="3374198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3C" w:rsidRPr="007D6229" w:rsidRDefault="00D3443C" w:rsidP="00D3443C">
      <w:pPr>
        <w:pStyle w:val="ZPPopisobrzkatabuky"/>
      </w:pPr>
      <w:bookmarkStart w:id="55" w:name="_Ref376512594"/>
      <w:bookmarkStart w:id="56" w:name="_Ref376512588"/>
      <w:bookmarkStart w:id="57" w:name="_Toc376799916"/>
      <w:r w:rsidRPr="007D6229"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</w:t>
        </w:r>
      </w:fldSimple>
      <w:bookmarkEnd w:id="55"/>
      <w:r w:rsidRPr="007D6229">
        <w:t xml:space="preserve"> Inštalácia ViRo - umiestnenie modulu</w:t>
      </w:r>
      <w:bookmarkEnd w:id="56"/>
      <w:bookmarkEnd w:id="57"/>
    </w:p>
    <w:p w:rsidR="00C8359C" w:rsidRPr="007D6229" w:rsidRDefault="00C8359C" w:rsidP="006717B2">
      <w:r w:rsidRPr="007D6229">
        <w:t>Následne je potrebné sa prihlásiť do CMS Drupal s kontom použív</w:t>
      </w:r>
      <w:r w:rsidRPr="007D6229">
        <w:t>a</w:t>
      </w:r>
      <w:r w:rsidRPr="007D6229">
        <w:t xml:space="preserve">teľa 1, ktorý bol vytvorený pri inštalácii CMS </w:t>
      </w:r>
      <w:proofErr w:type="spellStart"/>
      <w:r w:rsidRPr="007D6229">
        <w:t>Drupal</w:t>
      </w:r>
      <w:proofErr w:type="spellEnd"/>
      <w:r w:rsidRPr="007D6229">
        <w:t xml:space="preserve"> </w:t>
      </w:r>
      <w:r w:rsidR="00A64FFB" w:rsidRPr="007D6229">
        <w:t>(</w:t>
      </w:r>
      <w:r w:rsidR="00A64FFB" w:rsidRPr="007D6229">
        <w:fldChar w:fldCharType="begin"/>
      </w:r>
      <w:r w:rsidR="00A64FFB" w:rsidRPr="007D6229">
        <w:instrText xml:space="preserve"> REF _Ref376512833 \h </w:instrText>
      </w:r>
      <w:r w:rsidR="00A64FFB" w:rsidRPr="007D6229">
        <w:fldChar w:fldCharType="separate"/>
      </w:r>
      <w:r w:rsidR="00A64FFB" w:rsidRPr="007D6229">
        <w:t>Obrázok 6</w:t>
      </w:r>
      <w:r w:rsidR="00A64FFB" w:rsidRPr="007D6229">
        <w:noBreakHyphen/>
        <w:t>2</w:t>
      </w:r>
      <w:r w:rsidR="00A64FFB" w:rsidRPr="007D6229">
        <w:fldChar w:fldCharType="end"/>
      </w:r>
      <w:r w:rsidR="00A64FFB" w:rsidRPr="007D6229">
        <w:t xml:space="preserve">), tak ako je spomínané v časti </w:t>
      </w:r>
      <w:r w:rsidR="00A64FFB" w:rsidRPr="007D6229">
        <w:fldChar w:fldCharType="begin"/>
      </w:r>
      <w:r w:rsidR="00A64FFB" w:rsidRPr="007D6229">
        <w:instrText xml:space="preserve"> REF _Ref376512915 \h </w:instrText>
      </w:r>
      <w:r w:rsidR="00A64FFB" w:rsidRPr="007D6229">
        <w:fldChar w:fldCharType="separate"/>
      </w:r>
      <w:r w:rsidR="00A64FFB" w:rsidRPr="007D6229">
        <w:t>Vz</w:t>
      </w:r>
      <w:r w:rsidR="00A64FFB" w:rsidRPr="007D6229">
        <w:t>o</w:t>
      </w:r>
      <w:r w:rsidR="00A64FFB" w:rsidRPr="007D6229">
        <w:t xml:space="preserve">rová inštalácia </w:t>
      </w:r>
      <w:proofErr w:type="spellStart"/>
      <w:r w:rsidR="00A64FFB" w:rsidRPr="007D6229">
        <w:t>Drupalu</w:t>
      </w:r>
      <w:proofErr w:type="spellEnd"/>
      <w:r w:rsidR="00A64FFB" w:rsidRPr="007D6229">
        <w:fldChar w:fldCharType="end"/>
      </w:r>
      <w:r w:rsidR="00A64FFB" w:rsidRPr="007D6229">
        <w:t>. Po prihlásení je potrebné spustiť inštaláciu modulu zadaním URL do prehliadača v tvare:</w:t>
      </w:r>
    </w:p>
    <w:p w:rsidR="00A64FFB" w:rsidRPr="007D6229" w:rsidRDefault="00A64FFB" w:rsidP="00E14628">
      <w:pPr>
        <w:pStyle w:val="commandline"/>
      </w:pPr>
      <w:r w:rsidRPr="007D6229">
        <w:t>http://MENO_ALEBO_IP_NASHO_SERVERA/update.php</w:t>
      </w:r>
    </w:p>
    <w:p w:rsidR="00A64FFB" w:rsidRPr="007D6229" w:rsidRDefault="00A64FFB" w:rsidP="00A64FFB">
      <w:pPr>
        <w:ind w:firstLine="0"/>
      </w:pPr>
      <w:r w:rsidRPr="007D6229">
        <w:t>čo je v našom prípade:</w:t>
      </w:r>
    </w:p>
    <w:p w:rsidR="00A64FFB" w:rsidRPr="007D6229" w:rsidRDefault="00A64FFB" w:rsidP="00E14628">
      <w:pPr>
        <w:pStyle w:val="commandline"/>
      </w:pPr>
      <w:r w:rsidRPr="007D6229">
        <w:lastRenderedPageBreak/>
        <w:t>http://viro.kis.fri.uniza.sk/update.php</w:t>
      </w:r>
    </w:p>
    <w:p w:rsidR="00A64FFB" w:rsidRPr="007D6229" w:rsidRDefault="00A64FFB" w:rsidP="00A64FFB">
      <w:pPr>
        <w:ind w:firstLine="0"/>
      </w:pPr>
      <w:r w:rsidRPr="007D6229">
        <w:t>následne sa spustí inštalácia modulu, ktorý si vytvorí potrebné tabuľky v databáze CMS Drupal</w:t>
      </w:r>
    </w:p>
    <w:p w:rsidR="00A64FFB" w:rsidRPr="007D6229" w:rsidRDefault="00A64FFB" w:rsidP="00A64FFB">
      <w:pPr>
        <w:jc w:val="center"/>
      </w:pPr>
      <w:r w:rsidRPr="007D6229">
        <w:rPr>
          <w:noProof/>
          <w:lang w:eastAsia="sk-SK"/>
        </w:rPr>
        <w:drawing>
          <wp:inline distT="0" distB="0" distL="0" distR="0" wp14:anchorId="4BC517A3" wp14:editId="63289730">
            <wp:extent cx="1737360" cy="185166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FB" w:rsidRPr="007D6229" w:rsidRDefault="00A64FFB" w:rsidP="00A64FFB">
      <w:pPr>
        <w:pStyle w:val="ZPPopisobrzkatabuky"/>
      </w:pPr>
      <w:bookmarkStart w:id="58" w:name="_Ref376512833"/>
      <w:bookmarkStart w:id="59" w:name="_Toc376799917"/>
      <w:r w:rsidRPr="007D6229"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2</w:t>
        </w:r>
      </w:fldSimple>
      <w:bookmarkEnd w:id="58"/>
      <w:r w:rsidRPr="007D6229">
        <w:t xml:space="preserve"> Inštalácia ViRo - prihlásenie do systému</w:t>
      </w:r>
      <w:bookmarkEnd w:id="59"/>
    </w:p>
    <w:p w:rsidR="00A64FFB" w:rsidRPr="007D6229" w:rsidRDefault="00A64FFB" w:rsidP="006717B2">
      <w:r w:rsidRPr="007D6229">
        <w:t>Následne je treba v systéme Drupal modul povoliť (sprístupniť). To urobíme v administrácii drupalu. Je potrebné ísť do sekcie správy modulov (</w:t>
      </w:r>
      <w:r w:rsidRPr="007D6229">
        <w:rPr>
          <w:b/>
        </w:rPr>
        <w:t>Admini</w:t>
      </w:r>
      <w:r w:rsidR="007D6229" w:rsidRPr="007D6229">
        <w:rPr>
          <w:b/>
        </w:rPr>
        <w:t>s</w:t>
      </w:r>
      <w:r w:rsidRPr="007D6229">
        <w:rPr>
          <w:b/>
        </w:rPr>
        <w:t>ter -&gt; M</w:t>
      </w:r>
      <w:r w:rsidRPr="007D6229">
        <w:rPr>
          <w:b/>
        </w:rPr>
        <w:t>o</w:t>
      </w:r>
      <w:r w:rsidRPr="007D6229">
        <w:rPr>
          <w:b/>
        </w:rPr>
        <w:t>dules</w:t>
      </w:r>
      <w:r w:rsidR="009227B9" w:rsidRPr="007D6229">
        <w:t xml:space="preserve"> tak ako je na </w:t>
      </w:r>
      <w:r w:rsidR="009227B9" w:rsidRPr="007D6229">
        <w:fldChar w:fldCharType="begin"/>
      </w:r>
      <w:r w:rsidR="009227B9" w:rsidRPr="007D6229">
        <w:instrText xml:space="preserve"> REF _Ref376513677 \h </w:instrText>
      </w:r>
      <w:r w:rsidR="009227B9" w:rsidRPr="007D6229">
        <w:fldChar w:fldCharType="separate"/>
      </w:r>
      <w:r w:rsidR="009227B9" w:rsidRPr="007D6229">
        <w:t>Obrázok 6</w:t>
      </w:r>
      <w:r w:rsidR="009227B9" w:rsidRPr="007D6229">
        <w:noBreakHyphen/>
        <w:t>3</w:t>
      </w:r>
      <w:r w:rsidR="009227B9" w:rsidRPr="007D6229">
        <w:fldChar w:fldCharType="end"/>
      </w:r>
      <w:r w:rsidRPr="007D6229">
        <w:t>)</w:t>
      </w:r>
      <w:r w:rsidR="009227B9" w:rsidRPr="007D6229">
        <w:t xml:space="preserve"> a zaškrtnúť </w:t>
      </w:r>
      <w:proofErr w:type="spellStart"/>
      <w:r w:rsidR="009227B9" w:rsidRPr="007D6229">
        <w:t>Check</w:t>
      </w:r>
      <w:proofErr w:type="spellEnd"/>
      <w:r w:rsidR="009227B9" w:rsidRPr="007D6229">
        <w:t xml:space="preserve"> Box pri mene modulu aplikácie viRo (Dynamips) ako je na </w:t>
      </w:r>
      <w:r w:rsidR="009227B9" w:rsidRPr="007D6229">
        <w:fldChar w:fldCharType="begin"/>
      </w:r>
      <w:r w:rsidR="009227B9" w:rsidRPr="007D6229">
        <w:instrText xml:space="preserve"> REF _Ref376513682 \h </w:instrText>
      </w:r>
      <w:r w:rsidR="009227B9" w:rsidRPr="007D6229">
        <w:fldChar w:fldCharType="separate"/>
      </w:r>
      <w:r w:rsidR="009227B9" w:rsidRPr="007D6229">
        <w:t>Obrázok 6</w:t>
      </w:r>
      <w:r w:rsidR="009227B9" w:rsidRPr="007D6229">
        <w:noBreakHyphen/>
        <w:t>4</w:t>
      </w:r>
      <w:r w:rsidR="009227B9" w:rsidRPr="007D6229">
        <w:fldChar w:fldCharType="end"/>
      </w:r>
      <w:r w:rsidR="009227B9" w:rsidRPr="007D6229">
        <w:t>.</w:t>
      </w:r>
    </w:p>
    <w:p w:rsidR="00A64FFB" w:rsidRPr="007D6229" w:rsidRDefault="009227B9" w:rsidP="009227B9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273CF783" wp14:editId="68F025B8">
            <wp:extent cx="5399405" cy="2763421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B9" w:rsidRPr="007D6229" w:rsidRDefault="009227B9" w:rsidP="009227B9">
      <w:pPr>
        <w:pStyle w:val="ZPPopisobrzkatabuky"/>
      </w:pPr>
      <w:bookmarkStart w:id="60" w:name="_Ref376513677"/>
      <w:bookmarkStart w:id="61" w:name="_Toc376799918"/>
      <w:r w:rsidRPr="007D6229"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3</w:t>
        </w:r>
      </w:fldSimple>
      <w:bookmarkEnd w:id="60"/>
      <w:r w:rsidRPr="007D6229">
        <w:t xml:space="preserve"> Inštalácia ViRo - sekcia správy modulov</w:t>
      </w:r>
      <w:bookmarkEnd w:id="61"/>
    </w:p>
    <w:p w:rsidR="009227B9" w:rsidRPr="007D6229" w:rsidRDefault="009227B9" w:rsidP="009227B9">
      <w:pPr>
        <w:ind w:firstLine="0"/>
        <w:jc w:val="center"/>
      </w:pPr>
      <w:r w:rsidRPr="007D6229">
        <w:rPr>
          <w:noProof/>
          <w:lang w:eastAsia="sk-SK"/>
        </w:rPr>
        <w:drawing>
          <wp:inline distT="0" distB="0" distL="0" distR="0" wp14:anchorId="5FE3E879" wp14:editId="455A41A0">
            <wp:extent cx="3977640" cy="685800"/>
            <wp:effectExtent l="0" t="0" r="381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B9" w:rsidRPr="007D6229" w:rsidRDefault="009227B9" w:rsidP="009227B9">
      <w:pPr>
        <w:pStyle w:val="ZPPopisobrzkatabuky"/>
      </w:pPr>
      <w:bookmarkStart w:id="62" w:name="_Ref376513682"/>
      <w:bookmarkStart w:id="63" w:name="_Toc376799919"/>
      <w:r w:rsidRPr="007D6229"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4</w:t>
        </w:r>
      </w:fldSimple>
      <w:bookmarkEnd w:id="62"/>
      <w:r w:rsidRPr="007D6229">
        <w:t xml:space="preserve"> Inštalácia ViRo - povolenie modulu dynamips</w:t>
      </w:r>
      <w:bookmarkEnd w:id="63"/>
    </w:p>
    <w:p w:rsidR="006717B2" w:rsidRPr="007D6229" w:rsidRDefault="009227B9" w:rsidP="006717B2">
      <w:r w:rsidRPr="007D6229">
        <w:lastRenderedPageBreak/>
        <w:t>Následne je potrebné v systéme CMS Drupal vytvoriť nové skupiny používat</w:t>
      </w:r>
      <w:r w:rsidRPr="007D6229">
        <w:t>e</w:t>
      </w:r>
      <w:r w:rsidRPr="007D6229">
        <w:t>ľov, ktorým sa nastavia oprávnenia pre prácu s aplikáciou ViRo (de facto modulom D</w:t>
      </w:r>
      <w:r w:rsidRPr="007D6229">
        <w:t>y</w:t>
      </w:r>
      <w:r w:rsidRPr="007D6229">
        <w:t>namips). Pre potreby dizajnu aplikácie ViRo používame dve skupiny používateľov, a to učitelia a študenti. Názov môže byť však ak</w:t>
      </w:r>
      <w:r w:rsidRPr="007D6229">
        <w:t>ý</w:t>
      </w:r>
      <w:r w:rsidRPr="007D6229">
        <w:t>koľvek, modul nie je závislí na názvoch.</w:t>
      </w:r>
    </w:p>
    <w:p w:rsidR="009227B9" w:rsidRPr="007D6229" w:rsidRDefault="009227B9" w:rsidP="009227B9">
      <w:r w:rsidRPr="007D6229">
        <w:t>Funkcionality používateľa zo skupiny študenti zahŕňajú:</w:t>
      </w:r>
    </w:p>
    <w:p w:rsidR="009227B9" w:rsidRPr="007D6229" w:rsidRDefault="009227B9" w:rsidP="00DF4B2C">
      <w:pPr>
        <w:pStyle w:val="ZPOdrky1rovne"/>
      </w:pPr>
      <w:r w:rsidRPr="007D6229">
        <w:t>Úprava osobného profilu.</w:t>
      </w:r>
    </w:p>
    <w:p w:rsidR="009227B9" w:rsidRPr="007D6229" w:rsidRDefault="009227B9" w:rsidP="00DF4B2C">
      <w:pPr>
        <w:pStyle w:val="ZPOdrky1rovne"/>
      </w:pPr>
      <w:r w:rsidRPr="007D6229">
        <w:t>Prístup k zoznamu ponúkaných a rezervovaných topológii v rámci daného tý</w:t>
      </w:r>
      <w:r w:rsidRPr="007D6229">
        <w:t>ž</w:t>
      </w:r>
      <w:r w:rsidRPr="007D6229">
        <w:t>dňa.</w:t>
      </w:r>
    </w:p>
    <w:p w:rsidR="009227B9" w:rsidRPr="007D6229" w:rsidRDefault="009227B9" w:rsidP="00DF4B2C">
      <w:pPr>
        <w:pStyle w:val="ZPOdrky1rovne"/>
      </w:pPr>
      <w:r w:rsidRPr="007D6229">
        <w:t>Objednanie si zvolenej topológie na určitý deň a konkrétny časový blok, ktorý má voľné kapacity.</w:t>
      </w:r>
    </w:p>
    <w:p w:rsidR="009227B9" w:rsidRPr="007D6229" w:rsidRDefault="009227B9" w:rsidP="00DF4B2C">
      <w:pPr>
        <w:pStyle w:val="ZPOdrky1rovne"/>
      </w:pPr>
      <w:r w:rsidRPr="007D6229">
        <w:t>Zrušenie objednávky pred začatím rezervovaného termínu.</w:t>
      </w:r>
    </w:p>
    <w:p w:rsidR="009227B9" w:rsidRPr="007D6229" w:rsidRDefault="009227B9" w:rsidP="00DF4B2C">
      <w:pPr>
        <w:pStyle w:val="ZPOdrky1rovne"/>
      </w:pPr>
      <w:r w:rsidRPr="007D6229">
        <w:t>Spustenie a práca s danou simuláciou v daný rezervovaný časový blok.</w:t>
      </w:r>
    </w:p>
    <w:p w:rsidR="009227B9" w:rsidRPr="007D6229" w:rsidRDefault="009227B9" w:rsidP="00DF4B2C">
      <w:pPr>
        <w:pStyle w:val="ZPOdrky1rovne"/>
      </w:pPr>
      <w:r w:rsidRPr="007D6229">
        <w:t>Možnosť uložiť si prácu a možnosť sa k nej po určitom čase vrátiť a pokračovať.</w:t>
      </w:r>
    </w:p>
    <w:p w:rsidR="009227B9" w:rsidRPr="007D6229" w:rsidRDefault="009227B9" w:rsidP="00DF4B2C">
      <w:pPr>
        <w:pStyle w:val="ZPOdrky1rovne"/>
        <w:numPr>
          <w:ilvl w:val="0"/>
          <w:numId w:val="0"/>
        </w:numPr>
        <w:ind w:left="714"/>
      </w:pPr>
    </w:p>
    <w:p w:rsidR="009227B9" w:rsidRPr="007D6229" w:rsidRDefault="009227B9" w:rsidP="009227B9">
      <w:r w:rsidRPr="007D6229">
        <w:t>Používateľ zo skupiny učitelia má prístupné všetky možnosti ako aj študent, ale jeho práva sú doplnené o ďalšie možnosti, ako:</w:t>
      </w:r>
    </w:p>
    <w:p w:rsidR="009227B9" w:rsidRPr="007D6229" w:rsidRDefault="009227B9" w:rsidP="00DF4B2C">
      <w:pPr>
        <w:pStyle w:val="ZPOdrky1rovne"/>
      </w:pPr>
      <w:r w:rsidRPr="007D6229">
        <w:t>Vytvoriť novú topológiu.</w:t>
      </w:r>
    </w:p>
    <w:p w:rsidR="009227B9" w:rsidRPr="007D6229" w:rsidRDefault="009227B9" w:rsidP="00DF4B2C">
      <w:pPr>
        <w:pStyle w:val="ZPOdrky1rovne"/>
      </w:pPr>
      <w:r w:rsidRPr="007D6229">
        <w:t>Editovať, mazať, alebo sprístupňovať/zakazovať už existujúce top</w:t>
      </w:r>
      <w:r w:rsidRPr="007D6229">
        <w:t>o</w:t>
      </w:r>
      <w:r w:rsidRPr="007D6229">
        <w:t>lógie.</w:t>
      </w:r>
    </w:p>
    <w:p w:rsidR="009227B9" w:rsidRPr="007D6229" w:rsidRDefault="009227B9" w:rsidP="00DF4B2C">
      <w:pPr>
        <w:pStyle w:val="ZPOdrky1rovne"/>
      </w:pPr>
      <w:r w:rsidRPr="007D6229">
        <w:t>Pridávať nových užívateľov.</w:t>
      </w:r>
    </w:p>
    <w:p w:rsidR="009227B9" w:rsidRPr="007D6229" w:rsidRDefault="009227B9" w:rsidP="00DF4B2C">
      <w:pPr>
        <w:pStyle w:val="ZPOdrky1rovne"/>
      </w:pPr>
      <w:r w:rsidRPr="007D6229">
        <w:t>Editovať a mazať existujúcich užívateľov.</w:t>
      </w:r>
    </w:p>
    <w:p w:rsidR="009227B9" w:rsidRPr="007D6229" w:rsidRDefault="009227B9" w:rsidP="00DF4B2C">
      <w:pPr>
        <w:pStyle w:val="ZPOdrky1rovne"/>
      </w:pPr>
      <w:r w:rsidRPr="007D6229">
        <w:t>Prideľovanie užívateľských práv užívateľom a zaradovanie do užívateľských sk</w:t>
      </w:r>
      <w:r w:rsidRPr="007D6229">
        <w:t>u</w:t>
      </w:r>
      <w:r w:rsidRPr="007D6229">
        <w:t>pín.</w:t>
      </w:r>
    </w:p>
    <w:p w:rsidR="009227B9" w:rsidRPr="007D6229" w:rsidRDefault="009227B9" w:rsidP="00DF4B2C">
      <w:pPr>
        <w:pStyle w:val="ZPOdrky1rovne"/>
      </w:pPr>
      <w:r w:rsidRPr="007D6229">
        <w:t>Prezerať si zoznam práve bežiacich simulácií a všetkých nadchádzajúcich reze</w:t>
      </w:r>
      <w:r w:rsidRPr="007D6229">
        <w:t>r</w:t>
      </w:r>
      <w:r w:rsidRPr="007D6229">
        <w:t>vácií.</w:t>
      </w:r>
    </w:p>
    <w:p w:rsidR="009227B9" w:rsidRPr="007D6229" w:rsidRDefault="009227B9" w:rsidP="00DF4B2C">
      <w:pPr>
        <w:pStyle w:val="ZPOdrky1rovne"/>
      </w:pPr>
      <w:r w:rsidRPr="007D6229">
        <w:t>Možnosť zrušiť rezerváciu užívateľovi z určitých dôvodov (napr. údržba syst</w:t>
      </w:r>
      <w:r w:rsidRPr="007D6229">
        <w:t>é</w:t>
      </w:r>
      <w:r w:rsidRPr="007D6229">
        <w:t xml:space="preserve">mu), alebo zastaviť bežiacu simuláciu. </w:t>
      </w:r>
    </w:p>
    <w:p w:rsidR="009227B9" w:rsidRPr="007D6229" w:rsidRDefault="009227B9" w:rsidP="00DF4B2C">
      <w:pPr>
        <w:pStyle w:val="ZPOdrky1rovne"/>
        <w:numPr>
          <w:ilvl w:val="0"/>
          <w:numId w:val="0"/>
        </w:numPr>
        <w:ind w:left="717"/>
      </w:pPr>
    </w:p>
    <w:p w:rsidR="009227B9" w:rsidRPr="007D6229" w:rsidRDefault="009227B9" w:rsidP="007D6229">
      <w:r w:rsidRPr="007D6229">
        <w:t>Pre potreby správy porálu je potrebné podobné oprávnenia nastaviť aj pre sk</w:t>
      </w:r>
      <w:r w:rsidRPr="007D6229">
        <w:t>u</w:t>
      </w:r>
      <w:r w:rsidRPr="007D6229">
        <w:t>pinu Administrátor, ktorý</w:t>
      </w:r>
      <w:r w:rsidR="007D6229" w:rsidRPr="007D6229">
        <w:t xml:space="preserve"> </w:t>
      </w:r>
      <w:r w:rsidRPr="007D6229">
        <w:t>bude celý systém spravovať. Na rozdiel od skupiny Št</w:t>
      </w:r>
      <w:r w:rsidRPr="007D6229">
        <w:t>u</w:t>
      </w:r>
      <w:r w:rsidRPr="007D6229">
        <w:t>dent/učiteľ systém nepoužíva ale zabezpečuje</w:t>
      </w:r>
    </w:p>
    <w:p w:rsidR="009227B9" w:rsidRPr="007D6229" w:rsidRDefault="009227B9" w:rsidP="00DF4B2C">
      <w:pPr>
        <w:pStyle w:val="ZPOdrky1rovne"/>
      </w:pPr>
      <w:r w:rsidRPr="007D6229">
        <w:lastRenderedPageBreak/>
        <w:t>jeho funkcionalitu a správu pre bezproblémový chod nástroja. Základné úlohy administrátora budú:</w:t>
      </w:r>
    </w:p>
    <w:p w:rsidR="009227B9" w:rsidRPr="007D6229" w:rsidRDefault="009227B9" w:rsidP="00DF4B2C">
      <w:pPr>
        <w:pStyle w:val="ZPOdrky1rovne"/>
      </w:pPr>
      <w:r w:rsidRPr="007D6229">
        <w:t>Správa prvkov webu.</w:t>
      </w:r>
    </w:p>
    <w:p w:rsidR="009227B9" w:rsidRPr="007D6229" w:rsidRDefault="009227B9" w:rsidP="00DF4B2C">
      <w:pPr>
        <w:pStyle w:val="ZPOdrky1rovne"/>
      </w:pPr>
      <w:r w:rsidRPr="007D6229">
        <w:t>Správa obsahu.</w:t>
      </w:r>
    </w:p>
    <w:p w:rsidR="009227B9" w:rsidRPr="007D6229" w:rsidRDefault="009227B9" w:rsidP="00DF4B2C">
      <w:pPr>
        <w:pStyle w:val="ZPOdrky1rovne"/>
      </w:pPr>
      <w:r w:rsidRPr="007D6229">
        <w:t>Konfigurácia portálu.</w:t>
      </w:r>
    </w:p>
    <w:p w:rsidR="009227B9" w:rsidRPr="007D6229" w:rsidRDefault="009227B9" w:rsidP="00DF4B2C">
      <w:pPr>
        <w:pStyle w:val="ZPOdrky1rovne"/>
      </w:pPr>
      <w:r w:rsidRPr="007D6229">
        <w:t>Správa užívateľov a oprávnení.</w:t>
      </w:r>
    </w:p>
    <w:p w:rsidR="009227B9" w:rsidRPr="007D6229" w:rsidRDefault="009227B9" w:rsidP="00DF4B2C">
      <w:pPr>
        <w:pStyle w:val="ZPOdrky1rovne"/>
      </w:pPr>
      <w:r w:rsidRPr="007D6229">
        <w:t>Správa systémových prostriedkov a súborového systému.</w:t>
      </w:r>
    </w:p>
    <w:p w:rsidR="009227B9" w:rsidRPr="007D6229" w:rsidRDefault="009227B9" w:rsidP="00DF4B2C">
      <w:pPr>
        <w:pStyle w:val="ZPOdrky1rovne"/>
      </w:pPr>
      <w:r w:rsidRPr="007D6229">
        <w:t>Riešenie a odstraňovanie problémov.</w:t>
      </w:r>
    </w:p>
    <w:p w:rsidR="009227B9" w:rsidRPr="007D6229" w:rsidRDefault="009227B9" w:rsidP="00DF4B2C">
      <w:pPr>
        <w:pStyle w:val="ZPOdrky1rovne"/>
      </w:pPr>
      <w:r w:rsidRPr="007D6229">
        <w:t>Údržba systému.</w:t>
      </w:r>
    </w:p>
    <w:p w:rsidR="009227B9" w:rsidRPr="007D6229" w:rsidRDefault="009227B9" w:rsidP="00DF4B2C">
      <w:pPr>
        <w:pStyle w:val="ZPOdrky1rovne"/>
        <w:numPr>
          <w:ilvl w:val="0"/>
          <w:numId w:val="0"/>
        </w:numPr>
        <w:ind w:left="714"/>
      </w:pPr>
    </w:p>
    <w:p w:rsidR="007D6229" w:rsidRPr="007D6229" w:rsidRDefault="007D6229" w:rsidP="006717B2">
      <w:r w:rsidRPr="007D6229">
        <w:t xml:space="preserve">Za týmto účelom je potrebné isť do </w:t>
      </w:r>
      <w:r w:rsidRPr="007D6229">
        <w:rPr>
          <w:b/>
        </w:rPr>
        <w:t>Administer -&gt; Roles</w:t>
      </w:r>
      <w:r w:rsidRPr="007D6229">
        <w:t xml:space="preserve">. Tu do voľného riadku sa vpíše meno skupiny používateľov a kliknutím na </w:t>
      </w:r>
      <w:r w:rsidRPr="007D6229">
        <w:rPr>
          <w:b/>
        </w:rPr>
        <w:t>Add r</w:t>
      </w:r>
      <w:r w:rsidRPr="007D6229">
        <w:rPr>
          <w:b/>
        </w:rPr>
        <w:t>o</w:t>
      </w:r>
      <w:r w:rsidRPr="007D6229">
        <w:rPr>
          <w:b/>
        </w:rPr>
        <w:t>les/Pridaj rolu</w:t>
      </w:r>
      <w:r w:rsidRPr="007D6229">
        <w:t xml:space="preserve"> sa skupina pridá (</w:t>
      </w:r>
      <w:r w:rsidRPr="007D6229">
        <w:fldChar w:fldCharType="begin"/>
      </w:r>
      <w:r w:rsidRPr="007D6229">
        <w:instrText xml:space="preserve"> REF _Ref376514475 \h </w:instrText>
      </w:r>
      <w:r w:rsidRPr="007D6229">
        <w:fldChar w:fldCharType="separate"/>
      </w:r>
      <w:r w:rsidRPr="007D6229">
        <w:t>Obrázok 6</w:t>
      </w:r>
      <w:r w:rsidRPr="007D6229">
        <w:noBreakHyphen/>
        <w:t>5</w:t>
      </w:r>
      <w:r w:rsidRPr="007D6229">
        <w:fldChar w:fldCharType="end"/>
      </w:r>
      <w:r w:rsidRPr="007D6229">
        <w:t>)</w:t>
      </w:r>
    </w:p>
    <w:p w:rsidR="007D6229" w:rsidRPr="007D6229" w:rsidRDefault="007D6229" w:rsidP="007D6229">
      <w:pPr>
        <w:ind w:firstLine="0"/>
        <w:jc w:val="center"/>
      </w:pPr>
      <w:r w:rsidRPr="007D6229">
        <w:rPr>
          <w:noProof/>
          <w:lang w:eastAsia="sk-SK"/>
        </w:rPr>
        <w:drawing>
          <wp:inline distT="0" distB="0" distL="0" distR="0" wp14:anchorId="32945E88" wp14:editId="00FB6538">
            <wp:extent cx="5399405" cy="3231262"/>
            <wp:effectExtent l="0" t="0" r="0" b="762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3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29" w:rsidRPr="007D6229" w:rsidRDefault="007D6229" w:rsidP="007D6229">
      <w:pPr>
        <w:pStyle w:val="ZPPopisobrzkatabuky"/>
      </w:pPr>
      <w:bookmarkStart w:id="64" w:name="_Ref376514475"/>
      <w:bookmarkStart w:id="65" w:name="_Toc376799920"/>
      <w:r w:rsidRPr="007D6229"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5</w:t>
        </w:r>
      </w:fldSimple>
      <w:bookmarkEnd w:id="64"/>
      <w:r w:rsidRPr="007D6229">
        <w:t xml:space="preserve"> Inštalácia ViRo - pridanie skupín používateľov</w:t>
      </w:r>
      <w:bookmarkEnd w:id="65"/>
    </w:p>
    <w:p w:rsidR="007D6229" w:rsidRPr="007D6229" w:rsidRDefault="007D6229" w:rsidP="007D6229">
      <w:r w:rsidRPr="007D6229">
        <w:t>Postup opakuj aj pre skupinu s názvom učitelia.</w:t>
      </w:r>
    </w:p>
    <w:p w:rsidR="007D6229" w:rsidRDefault="007D6229" w:rsidP="007D6229">
      <w:pPr>
        <w:rPr>
          <w:b/>
        </w:rPr>
      </w:pPr>
      <w:r w:rsidRPr="007D6229">
        <w:t xml:space="preserve">Následne je potrebné všetkým skupinám nastaviť práva na prácu s modulom dynamips. Za týmto účelom choď do </w:t>
      </w:r>
      <w:r w:rsidRPr="007D6229">
        <w:rPr>
          <w:b/>
        </w:rPr>
        <w:t xml:space="preserve">Administer -&gt; Permissions </w:t>
      </w:r>
      <w:r w:rsidRPr="007D6229">
        <w:t xml:space="preserve">a vyber oprávnenia tak ako </w:t>
      </w:r>
      <w:r w:rsidR="00D973C1">
        <w:t xml:space="preserve">je uvedená </w:t>
      </w:r>
      <w:r w:rsidRPr="007D6229">
        <w:t>na</w:t>
      </w:r>
      <w:r w:rsidRPr="007D6229">
        <w:rPr>
          <w:b/>
        </w:rPr>
        <w:t xml:space="preserve"> </w:t>
      </w:r>
      <w:r w:rsidR="00D973C1">
        <w:rPr>
          <w:b/>
        </w:rPr>
        <w:fldChar w:fldCharType="begin"/>
      </w:r>
      <w:r w:rsidR="00D973C1">
        <w:rPr>
          <w:b/>
        </w:rPr>
        <w:instrText xml:space="preserve"> REF _Ref376514877 \h </w:instrText>
      </w:r>
      <w:r w:rsidR="00D973C1">
        <w:rPr>
          <w:b/>
        </w:rPr>
      </w:r>
      <w:r w:rsidR="00D973C1">
        <w:rPr>
          <w:b/>
        </w:rPr>
        <w:fldChar w:fldCharType="separate"/>
      </w:r>
      <w:r w:rsidR="00D973C1">
        <w:t xml:space="preserve">Obrázok </w:t>
      </w:r>
      <w:r w:rsidR="00D973C1">
        <w:rPr>
          <w:noProof/>
        </w:rPr>
        <w:t>6</w:t>
      </w:r>
      <w:r w:rsidR="00D973C1">
        <w:noBreakHyphen/>
      </w:r>
      <w:r w:rsidR="00D973C1">
        <w:rPr>
          <w:noProof/>
        </w:rPr>
        <w:t>6</w:t>
      </w:r>
      <w:r w:rsidR="00D973C1">
        <w:rPr>
          <w:b/>
        </w:rPr>
        <w:fldChar w:fldCharType="end"/>
      </w:r>
      <w:r w:rsidR="00D973C1">
        <w:rPr>
          <w:b/>
        </w:rPr>
        <w:t>.</w:t>
      </w:r>
    </w:p>
    <w:p w:rsidR="007D6229" w:rsidRPr="007D6229" w:rsidRDefault="00D973C1" w:rsidP="00D973C1">
      <w:pPr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4766D8B4" wp14:editId="4F94568B">
            <wp:extent cx="5257800" cy="2971800"/>
            <wp:effectExtent l="19050" t="19050" r="19050" b="1905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73C1" w:rsidRDefault="00D973C1" w:rsidP="00D973C1">
      <w:pPr>
        <w:pStyle w:val="ZPPopisobrzkatabuky"/>
      </w:pPr>
      <w:bookmarkStart w:id="66" w:name="_Ref376514877"/>
      <w:bookmarkStart w:id="67" w:name="_Toc376799921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6</w:t>
        </w:r>
      </w:fldSimple>
      <w:bookmarkEnd w:id="66"/>
      <w:r>
        <w:t xml:space="preserve"> </w:t>
      </w:r>
      <w:r w:rsidRPr="00BB35A6">
        <w:t xml:space="preserve">Inštalácia ViRo - </w:t>
      </w:r>
      <w:r>
        <w:t>nastavenie oprávnení</w:t>
      </w:r>
      <w:bookmarkEnd w:id="67"/>
    </w:p>
    <w:p w:rsidR="00E14628" w:rsidRDefault="00E14628" w:rsidP="00D973C1"/>
    <w:p w:rsidR="00D973C1" w:rsidRDefault="00D973C1" w:rsidP="00D973C1">
      <w:r>
        <w:t>Pre potreby inšpirácie správy systému Drupal uvádzam v kompletné nastavenie pre existujúce moduly nášho portálu viro.kis.fri.uinza.sk</w:t>
      </w:r>
    </w:p>
    <w:p w:rsidR="00D973C1" w:rsidRPr="00D973C1" w:rsidRDefault="00D973C1" w:rsidP="00D973C1">
      <w:pPr>
        <w:ind w:firstLine="0"/>
      </w:pPr>
      <w:r>
        <w:rPr>
          <w:noProof/>
          <w:lang w:eastAsia="sk-SK"/>
        </w:rPr>
        <w:lastRenderedPageBreak/>
        <w:drawing>
          <wp:inline distT="0" distB="0" distL="0" distR="0" wp14:anchorId="08C9000C" wp14:editId="22136EE7">
            <wp:extent cx="5317067" cy="9087698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826" cy="90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C1" w:rsidRDefault="00D973C1" w:rsidP="00D973C1">
      <w:pPr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5E9263A4" wp14:editId="31056E9C">
            <wp:extent cx="5083175" cy="8738696"/>
            <wp:effectExtent l="0" t="0" r="3175" b="571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181" cy="87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4" w:rsidRDefault="008B1454" w:rsidP="008B1454">
      <w:pPr>
        <w:ind w:firstLine="0"/>
      </w:pPr>
      <w:r>
        <w:rPr>
          <w:noProof/>
          <w:lang w:eastAsia="sk-SK"/>
        </w:rPr>
        <w:lastRenderedPageBreak/>
        <w:drawing>
          <wp:inline distT="0" distB="0" distL="0" distR="0" wp14:anchorId="38711CF5" wp14:editId="6670A504">
            <wp:extent cx="5317067" cy="7599887"/>
            <wp:effectExtent l="0" t="0" r="0" b="127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8123" cy="760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4" w:rsidRDefault="008B1454" w:rsidP="008B1454">
      <w:pPr>
        <w:pStyle w:val="ZPPopisobrzkatabuky"/>
      </w:pPr>
      <w:bookmarkStart w:id="68" w:name="_Toc376799922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7</w:t>
        </w:r>
      </w:fldSimple>
      <w:r>
        <w:t xml:space="preserve"> </w:t>
      </w:r>
      <w:r w:rsidRPr="00962494">
        <w:t xml:space="preserve">Inštalácia ViRo - </w:t>
      </w:r>
      <w:r>
        <w:t>kompletný zoznam nastavení oprávnení pre web v</w:t>
      </w:r>
      <w:r>
        <w:t>i</w:t>
      </w:r>
      <w:r>
        <w:t>ro.kis.fri.uniza.sk</w:t>
      </w:r>
      <w:bookmarkEnd w:id="68"/>
    </w:p>
    <w:p w:rsidR="00E14628" w:rsidRDefault="007D6229" w:rsidP="006717B2">
      <w:r w:rsidRPr="007D6229">
        <w:t xml:space="preserve"> </w:t>
      </w:r>
    </w:p>
    <w:p w:rsidR="00C055AE" w:rsidRDefault="00EB0CDD" w:rsidP="006717B2">
      <w:r>
        <w:lastRenderedPageBreak/>
        <w:t>V ďalšom kroku je potrebné modul Dynamips umiestniť na web stránku, tak aby jeho položky boli prístupne používateľom v skupinách št</w:t>
      </w:r>
      <w:r>
        <w:t>u</w:t>
      </w:r>
      <w:r>
        <w:t xml:space="preserve">denti a učitelia, aby tí mohli s modulom začať pracovať. </w:t>
      </w:r>
      <w:r w:rsidR="00C055AE">
        <w:t xml:space="preserve">V našom prípade modul umiestňujeme v ľavej časti portálu v rámci blokov pozícií v Drupale nazvanom </w:t>
      </w:r>
      <w:r w:rsidR="00C055AE" w:rsidRPr="00C055AE">
        <w:rPr>
          <w:b/>
        </w:rPr>
        <w:t>Left sidebar</w:t>
      </w:r>
      <w:r w:rsidR="00C055AE">
        <w:rPr>
          <w:b/>
        </w:rPr>
        <w:t xml:space="preserve">. </w:t>
      </w:r>
      <w:r w:rsidR="00C055AE" w:rsidRPr="00C055AE">
        <w:t>Do tohto</w:t>
      </w:r>
      <w:r w:rsidR="00C055AE">
        <w:rPr>
          <w:b/>
        </w:rPr>
        <w:t xml:space="preserve"> </w:t>
      </w:r>
      <w:r w:rsidR="00C055AE">
        <w:t>nastavenia sa dost</w:t>
      </w:r>
      <w:r w:rsidR="00C055AE">
        <w:t>a</w:t>
      </w:r>
      <w:r w:rsidR="00C055AE">
        <w:t xml:space="preserve">neme cez </w:t>
      </w:r>
      <w:r w:rsidR="00C055AE" w:rsidRPr="00C055AE">
        <w:rPr>
          <w:b/>
        </w:rPr>
        <w:t xml:space="preserve">Administer </w:t>
      </w:r>
      <w:r w:rsidR="00C055AE" w:rsidRPr="00C055AE">
        <w:rPr>
          <w:b/>
          <w:lang w:val="en-US"/>
        </w:rPr>
        <w:t>-&gt; Blocks</w:t>
      </w:r>
      <w:r w:rsidR="00C055AE">
        <w:t xml:space="preserve"> , kde v spodnej časti stránky nájdeme bloky, ktoré nie sú poziciov</w:t>
      </w:r>
      <w:r w:rsidR="00C055AE">
        <w:t>a</w:t>
      </w:r>
      <w:r w:rsidR="00C055AE">
        <w:t xml:space="preserve">né. Medzi nimi je aj modul </w:t>
      </w:r>
      <w:proofErr w:type="spellStart"/>
      <w:r w:rsidR="00C055AE">
        <w:t>dynamips</w:t>
      </w:r>
      <w:proofErr w:type="spellEnd"/>
      <w:r w:rsidR="00C055AE">
        <w:t xml:space="preserve"> (</w:t>
      </w:r>
      <w:r w:rsidR="00C055AE">
        <w:fldChar w:fldCharType="begin"/>
      </w:r>
      <w:r w:rsidR="00C055AE">
        <w:instrText xml:space="preserve"> REF _Ref376517710 \h </w:instrText>
      </w:r>
      <w:r w:rsidR="00C055AE">
        <w:fldChar w:fldCharType="separate"/>
      </w:r>
      <w:r w:rsidR="00C055AE">
        <w:t xml:space="preserve">Obrázok </w:t>
      </w:r>
      <w:r w:rsidR="00C055AE">
        <w:rPr>
          <w:noProof/>
        </w:rPr>
        <w:t>6</w:t>
      </w:r>
      <w:r w:rsidR="00C055AE">
        <w:noBreakHyphen/>
      </w:r>
      <w:r w:rsidR="00C055AE">
        <w:rPr>
          <w:noProof/>
        </w:rPr>
        <w:t>8</w:t>
      </w:r>
      <w:r w:rsidR="00C055AE">
        <w:fldChar w:fldCharType="end"/>
      </w:r>
      <w:r w:rsidR="00C055AE">
        <w:t>).</w:t>
      </w:r>
    </w:p>
    <w:p w:rsidR="00C055AE" w:rsidRDefault="00C055AE" w:rsidP="00C055AE">
      <w:pPr>
        <w:ind w:firstLine="0"/>
      </w:pPr>
      <w:r>
        <w:rPr>
          <w:noProof/>
          <w:lang w:eastAsia="sk-SK"/>
        </w:rPr>
        <w:drawing>
          <wp:inline distT="0" distB="0" distL="0" distR="0" wp14:anchorId="0A776545" wp14:editId="2174C13D">
            <wp:extent cx="5242560" cy="467106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AE" w:rsidRDefault="00C055AE" w:rsidP="00C055AE">
      <w:pPr>
        <w:pStyle w:val="ZPPopisobrzkatabuky"/>
      </w:pPr>
      <w:bookmarkStart w:id="69" w:name="_Ref376517710"/>
      <w:bookmarkStart w:id="70" w:name="_Toc376799923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8</w:t>
        </w:r>
      </w:fldSimple>
      <w:bookmarkEnd w:id="69"/>
      <w:r>
        <w:t xml:space="preserve"> </w:t>
      </w:r>
      <w:r w:rsidRPr="00BC68FF">
        <w:t xml:space="preserve">Inštalácia ViRo - </w:t>
      </w:r>
      <w:r>
        <w:t>sprístupnenie aplikácie na web stránku - blocks</w:t>
      </w:r>
      <w:bookmarkEnd w:id="70"/>
    </w:p>
    <w:p w:rsidR="00C055AE" w:rsidRDefault="00C055AE" w:rsidP="00C055AE">
      <w:r>
        <w:t xml:space="preserve">Z roletky vyberieme umiestnenie </w:t>
      </w:r>
      <w:r w:rsidRPr="00C055AE">
        <w:rPr>
          <w:b/>
        </w:rPr>
        <w:t>Left</w:t>
      </w:r>
      <w:r>
        <w:rPr>
          <w:b/>
        </w:rPr>
        <w:t xml:space="preserve"> </w:t>
      </w:r>
      <w:r w:rsidRPr="00C055AE">
        <w:rPr>
          <w:b/>
        </w:rPr>
        <w:t>sidebar</w:t>
      </w:r>
      <w:r>
        <w:t xml:space="preserve"> a klikneme na </w:t>
      </w:r>
      <w:r w:rsidRPr="00C055AE">
        <w:rPr>
          <w:b/>
        </w:rPr>
        <w:t>S</w:t>
      </w:r>
      <w:r w:rsidRPr="00C055AE">
        <w:rPr>
          <w:b/>
        </w:rPr>
        <w:t>a</w:t>
      </w:r>
      <w:r w:rsidRPr="00C055AE">
        <w:rPr>
          <w:b/>
        </w:rPr>
        <w:t>ve/uložiť</w:t>
      </w:r>
      <w:r>
        <w:rPr>
          <w:b/>
        </w:rPr>
        <w:t>.</w:t>
      </w:r>
      <w:r>
        <w:t xml:space="preserve"> Modul sa nám objaví v bloku</w:t>
      </w:r>
      <w:r w:rsidR="001065E9">
        <w:t xml:space="preserve"> Left Sidebar, t.j. vľavo (v našom prípade </w:t>
      </w:r>
      <w:r>
        <w:t>s</w:t>
      </w:r>
      <w:r w:rsidR="001065E9">
        <w:t>p</w:t>
      </w:r>
      <w:r>
        <w:t xml:space="preserve">olu s modulom </w:t>
      </w:r>
      <w:proofErr w:type="spellStart"/>
      <w:r>
        <w:t>Prim</w:t>
      </w:r>
      <w:r>
        <w:t>a</w:t>
      </w:r>
      <w:r>
        <w:t>ry</w:t>
      </w:r>
      <w:proofErr w:type="spellEnd"/>
      <w:r>
        <w:t xml:space="preserve"> </w:t>
      </w:r>
      <w:proofErr w:type="spellStart"/>
      <w:r>
        <w:t>Links</w:t>
      </w:r>
      <w:proofErr w:type="spellEnd"/>
      <w:r>
        <w:t>) (</w:t>
      </w:r>
      <w:r>
        <w:fldChar w:fldCharType="begin"/>
      </w:r>
      <w:r>
        <w:instrText xml:space="preserve"> REF _Ref376517900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9</w:t>
      </w:r>
      <w:r>
        <w:fldChar w:fldCharType="end"/>
      </w:r>
      <w:r>
        <w:t xml:space="preserve">). </w:t>
      </w:r>
    </w:p>
    <w:p w:rsidR="00C055AE" w:rsidRDefault="00C055AE" w:rsidP="00C055AE">
      <w:pPr>
        <w:ind w:firstLine="0"/>
      </w:pPr>
      <w:r>
        <w:rPr>
          <w:noProof/>
          <w:lang w:eastAsia="sk-SK"/>
        </w:rPr>
        <w:lastRenderedPageBreak/>
        <w:drawing>
          <wp:inline distT="0" distB="0" distL="0" distR="0" wp14:anchorId="17260B58" wp14:editId="298DDBB4">
            <wp:extent cx="5399405" cy="3613572"/>
            <wp:effectExtent l="0" t="0" r="0" b="635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AE" w:rsidRDefault="00C055AE" w:rsidP="00C055AE">
      <w:pPr>
        <w:pStyle w:val="ZPPopisobrzkatabuky"/>
      </w:pPr>
      <w:bookmarkStart w:id="71" w:name="_Ref376517900"/>
      <w:bookmarkStart w:id="72" w:name="_Toc376799924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9</w:t>
        </w:r>
      </w:fldSimple>
      <w:bookmarkEnd w:id="71"/>
      <w:r>
        <w:t xml:space="preserve"> </w:t>
      </w:r>
      <w:r w:rsidRPr="008460AB">
        <w:t xml:space="preserve">Inštalácia ViRo - </w:t>
      </w:r>
      <w:r>
        <w:t>drupal - bloky</w:t>
      </w:r>
      <w:bookmarkEnd w:id="72"/>
    </w:p>
    <w:p w:rsidR="00C055AE" w:rsidRDefault="00C055AE" w:rsidP="006717B2">
      <w:r>
        <w:t xml:space="preserve">Menu aplikácie viro (modulu dynamips) sa po prihlásení používateľa </w:t>
      </w:r>
      <w:r w:rsidR="001065E9">
        <w:t>zo skupiny Študenti/Učitelia obj</w:t>
      </w:r>
      <w:r>
        <w:t>aví v ľavej časti stránky a on môže začať s aplikáciou pracovať (</w:t>
      </w:r>
      <w:r w:rsidR="008836DD">
        <w:fldChar w:fldCharType="begin"/>
      </w:r>
      <w:r w:rsidR="008836DD">
        <w:instrText xml:space="preserve"> REF _Ref376519220 \h </w:instrText>
      </w:r>
      <w:r w:rsidR="008836DD">
        <w:fldChar w:fldCharType="separate"/>
      </w:r>
      <w:r w:rsidR="008836DD">
        <w:t xml:space="preserve">Obrázok </w:t>
      </w:r>
      <w:r w:rsidR="008836DD">
        <w:rPr>
          <w:noProof/>
        </w:rPr>
        <w:t>6</w:t>
      </w:r>
      <w:r w:rsidR="008836DD">
        <w:noBreakHyphen/>
      </w:r>
      <w:r w:rsidR="008836DD">
        <w:rPr>
          <w:noProof/>
        </w:rPr>
        <w:t>10</w:t>
      </w:r>
      <w:r w:rsidR="008836DD">
        <w:fldChar w:fldCharType="end"/>
      </w:r>
      <w:r>
        <w:t>). Viac o práci s modulom v sekcii použ</w:t>
      </w:r>
      <w:r>
        <w:t>í</w:t>
      </w:r>
      <w:r>
        <w:t>vanie aplikácie Viro.</w:t>
      </w:r>
    </w:p>
    <w:p w:rsidR="00C055AE" w:rsidRDefault="008836DD" w:rsidP="00C055AE">
      <w:pPr>
        <w:ind w:firstLine="0"/>
      </w:pPr>
      <w:r>
        <w:rPr>
          <w:noProof/>
          <w:lang w:eastAsia="sk-SK"/>
        </w:rPr>
        <w:drawing>
          <wp:inline distT="0" distB="0" distL="0" distR="0" wp14:anchorId="42324CBA" wp14:editId="1EB64839">
            <wp:extent cx="5399405" cy="2745052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DD" w:rsidRDefault="008836DD" w:rsidP="008836DD">
      <w:pPr>
        <w:pStyle w:val="ZPPopisobrzkatabuky"/>
      </w:pPr>
      <w:bookmarkStart w:id="73" w:name="_Ref376519220"/>
      <w:bookmarkStart w:id="74" w:name="_Toc376799925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10</w:t>
        </w:r>
      </w:fldSimple>
      <w:bookmarkEnd w:id="73"/>
      <w:r>
        <w:t xml:space="preserve"> </w:t>
      </w:r>
      <w:r w:rsidRPr="00B07C12">
        <w:t xml:space="preserve">Inštalácia ViRo - </w:t>
      </w:r>
      <w:r>
        <w:t>pozícia modulu na stránke</w:t>
      </w:r>
      <w:bookmarkEnd w:id="74"/>
    </w:p>
    <w:p w:rsidR="00E14628" w:rsidRDefault="00E14628" w:rsidP="006717B2">
      <w:pPr>
        <w:rPr>
          <w:b/>
        </w:rPr>
      </w:pPr>
      <w:r>
        <w:lastRenderedPageBreak/>
        <w:t>Ďalej je potrebné do portálu umiestniť Java Telnet klienta, ktorý bude použív</w:t>
      </w:r>
      <w:r>
        <w:t>a</w:t>
      </w:r>
      <w:r>
        <w:t>ný pre prístup na konzolu spustených zariadení. Java klient je dostupný v balí</w:t>
      </w:r>
      <w:r w:rsidRPr="00E14628">
        <w:t>čku</w:t>
      </w:r>
      <w:r w:rsidRPr="00E14628">
        <w:rPr>
          <w:b/>
        </w:rPr>
        <w:t xml:space="preserve"> a</w:t>
      </w:r>
      <w:r w:rsidRPr="00E14628">
        <w:rPr>
          <w:b/>
        </w:rPr>
        <w:t>d</w:t>
      </w:r>
      <w:r w:rsidRPr="00E14628">
        <w:rPr>
          <w:b/>
        </w:rPr>
        <w:t>min.zip</w:t>
      </w:r>
      <w:r>
        <w:rPr>
          <w:b/>
        </w:rPr>
        <w:t xml:space="preserve">. </w:t>
      </w:r>
      <w:r w:rsidRPr="00E14628">
        <w:t>Jeho obsah spolu s priečinkom admin je p</w:t>
      </w:r>
      <w:r w:rsidRPr="00E14628">
        <w:t>o</w:t>
      </w:r>
      <w:r w:rsidRPr="00E14628">
        <w:t>trebné umiestniť do</w:t>
      </w:r>
      <w:r>
        <w:rPr>
          <w:b/>
        </w:rPr>
        <w:t xml:space="preserve"> </w:t>
      </w:r>
    </w:p>
    <w:p w:rsidR="00E14628" w:rsidRPr="00E14628" w:rsidRDefault="00E14628" w:rsidP="00E14628">
      <w:pPr>
        <w:pStyle w:val="commandline"/>
      </w:pPr>
      <w:r w:rsidRPr="00E14628">
        <w:t>./sites/default/files/</w:t>
      </w:r>
    </w:p>
    <w:p w:rsidR="00E14628" w:rsidRDefault="00EB0CDD" w:rsidP="00EB0CDD">
      <w:pPr>
        <w:ind w:firstLine="0"/>
      </w:pPr>
      <w:r>
        <w:t>Tak aby to vyzeralo nasledovne:</w:t>
      </w:r>
    </w:p>
    <w:p w:rsidR="00EB0CDD" w:rsidRDefault="00EB0CDD" w:rsidP="00EB0CDD">
      <w:pPr>
        <w:pStyle w:val="commandline"/>
      </w:pPr>
      <w:r>
        <w:t>Pwd</w:t>
      </w:r>
    </w:p>
    <w:p w:rsidR="00EB0CDD" w:rsidRDefault="00EB0CDD" w:rsidP="00EB0CDD">
      <w:pPr>
        <w:pStyle w:val="commandline"/>
      </w:pPr>
      <w:r>
        <w:t>.... vas server .... /sites/default/files/admin</w:t>
      </w:r>
    </w:p>
    <w:p w:rsidR="00EB0CDD" w:rsidRDefault="00EB0CDD" w:rsidP="00EB0CDD">
      <w:pPr>
        <w:pStyle w:val="commandline"/>
      </w:pPr>
    </w:p>
    <w:p w:rsidR="00EB0CDD" w:rsidRDefault="00EB0CDD" w:rsidP="00EB0CDD">
      <w:pPr>
        <w:pStyle w:val="commandline"/>
      </w:pPr>
      <w:r>
        <w:t>ls -l</w:t>
      </w:r>
    </w:p>
    <w:p w:rsidR="00EB0CDD" w:rsidRDefault="00EB0CDD" w:rsidP="00EB0CDD">
      <w:pPr>
        <w:pStyle w:val="commandline"/>
      </w:pPr>
      <w:r>
        <w:t>total 252</w:t>
      </w:r>
    </w:p>
    <w:p w:rsidR="00EB0CDD" w:rsidRDefault="00EB0CDD" w:rsidP="00EB0CDD">
      <w:pPr>
        <w:pStyle w:val="commandline"/>
      </w:pPr>
      <w:r>
        <w:t>-rwxrwxrwx 1 segi www-data    610 May 24  2010 a</w:t>
      </w:r>
      <w:r>
        <w:t>p</w:t>
      </w:r>
      <w:r>
        <w:t>plet_config.conf</w:t>
      </w:r>
    </w:p>
    <w:p w:rsidR="00EB0CDD" w:rsidRDefault="00EB0CDD" w:rsidP="00EB0CDD">
      <w:pPr>
        <w:pStyle w:val="commandline"/>
      </w:pPr>
      <w:r>
        <w:t>-rwxrwxrwx 1 segi www-data    859 May 13  2010 a</w:t>
      </w:r>
      <w:r>
        <w:t>p</w:t>
      </w:r>
      <w:r>
        <w:t>plet_config.conf~</w:t>
      </w:r>
    </w:p>
    <w:p w:rsidR="00EB0CDD" w:rsidRDefault="00EB0CDD" w:rsidP="00EB0CDD">
      <w:pPr>
        <w:pStyle w:val="commandline"/>
      </w:pPr>
      <w:r>
        <w:t>-rwxrwxrwx 1 segi www-data 248182 Mar 24  2010 jta26.jar</w:t>
      </w:r>
    </w:p>
    <w:p w:rsidR="00CA2F5B" w:rsidRDefault="00CA2F5B" w:rsidP="00CA2F5B">
      <w:pPr>
        <w:pStyle w:val="Nadpis2"/>
      </w:pPr>
      <w:bookmarkStart w:id="75" w:name="_Toc376799894"/>
      <w:r w:rsidRPr="007D6229">
        <w:t xml:space="preserve">Nastavenie aplikácie </w:t>
      </w:r>
      <w:proofErr w:type="spellStart"/>
      <w:r w:rsidRPr="007D6229">
        <w:t>ViRo</w:t>
      </w:r>
      <w:bookmarkEnd w:id="75"/>
      <w:proofErr w:type="spellEnd"/>
    </w:p>
    <w:p w:rsidR="00EB411F" w:rsidRPr="00EB411F" w:rsidRDefault="001065E9" w:rsidP="00EB411F">
      <w:pPr>
        <w:rPr>
          <w:lang w:val="en-US"/>
        </w:rPr>
      </w:pPr>
      <w:r>
        <w:t xml:space="preserve">Po úspešnej inštalácií aplikácie VIRo ako modulu do CMS Drupal je potrebné vykonať jeho konfiguráciu. Táto je dostupná cez </w:t>
      </w:r>
      <w:proofErr w:type="spellStart"/>
      <w:r w:rsidR="00EB411F" w:rsidRPr="001065E9">
        <w:rPr>
          <w:b/>
        </w:rPr>
        <w:t>Administer</w:t>
      </w:r>
      <w:proofErr w:type="spellEnd"/>
      <w:r w:rsidR="00EB411F" w:rsidRPr="001065E9">
        <w:rPr>
          <w:b/>
        </w:rPr>
        <w:t xml:space="preserve"> </w:t>
      </w:r>
      <w:r w:rsidR="00EB411F" w:rsidRPr="001065E9">
        <w:rPr>
          <w:b/>
          <w:lang w:val="en-US"/>
        </w:rPr>
        <w:t>-&gt; Modules</w:t>
      </w:r>
      <w:r w:rsidR="00EB411F">
        <w:rPr>
          <w:lang w:val="en-US"/>
        </w:rPr>
        <w:t xml:space="preserve"> </w:t>
      </w:r>
      <w:r>
        <w:rPr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_Ref376551215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11</w:t>
      </w:r>
      <w:r>
        <w:rPr>
          <w:lang w:val="en-US"/>
        </w:rPr>
        <w:fldChar w:fldCharType="end"/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alebo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cez</w:t>
      </w:r>
      <w:proofErr w:type="spellEnd"/>
      <w:r>
        <w:rPr>
          <w:lang w:val="en-US"/>
        </w:rPr>
        <w:t xml:space="preserve"> </w:t>
      </w:r>
      <w:r w:rsidR="00EB411F" w:rsidRPr="001065E9">
        <w:rPr>
          <w:b/>
          <w:lang w:val="en-US"/>
        </w:rPr>
        <w:t xml:space="preserve">Administer </w:t>
      </w:r>
      <w:r w:rsidRPr="001065E9">
        <w:rPr>
          <w:b/>
          <w:lang w:val="en-US"/>
        </w:rPr>
        <w:t xml:space="preserve"> -&gt; S</w:t>
      </w:r>
      <w:r w:rsidR="00EB411F" w:rsidRPr="001065E9">
        <w:rPr>
          <w:b/>
          <w:lang w:val="en-US"/>
        </w:rPr>
        <w:t>ite configu</w:t>
      </w:r>
      <w:r w:rsidRPr="001065E9">
        <w:rPr>
          <w:b/>
          <w:lang w:val="en-US"/>
        </w:rPr>
        <w:t>r</w:t>
      </w:r>
      <w:r w:rsidR="00EB411F" w:rsidRPr="001065E9">
        <w:rPr>
          <w:b/>
          <w:lang w:val="en-US"/>
        </w:rPr>
        <w:t>a</w:t>
      </w:r>
      <w:r w:rsidRPr="001065E9">
        <w:rPr>
          <w:b/>
          <w:lang w:val="en-US"/>
        </w:rPr>
        <w:t>tion</w:t>
      </w:r>
      <w:r>
        <w:rPr>
          <w:lang w:val="en-US"/>
        </w:rPr>
        <w:t>.</w:t>
      </w:r>
    </w:p>
    <w:p w:rsidR="00EB411F" w:rsidRDefault="00EB411F" w:rsidP="00EB411F">
      <w:pPr>
        <w:ind w:firstLine="0"/>
        <w:jc w:val="center"/>
      </w:pPr>
      <w:r>
        <w:rPr>
          <w:noProof/>
          <w:lang w:eastAsia="sk-SK"/>
        </w:rPr>
        <w:drawing>
          <wp:inline distT="0" distB="0" distL="0" distR="0" wp14:anchorId="51FD8594" wp14:editId="05FA5490">
            <wp:extent cx="5379720" cy="2918460"/>
            <wp:effectExtent l="19050" t="19050" r="11430" b="1524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918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B411F" w:rsidRDefault="001065E9" w:rsidP="001065E9">
      <w:pPr>
        <w:pStyle w:val="ZPPopisobrzkatabuky"/>
        <w:rPr>
          <w:noProof/>
        </w:rPr>
      </w:pPr>
      <w:bookmarkStart w:id="76" w:name="_Ref376551215"/>
      <w:bookmarkStart w:id="77" w:name="_Toc376799926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11</w:t>
        </w:r>
      </w:fldSimple>
      <w:bookmarkEnd w:id="76"/>
      <w:r>
        <w:t xml:space="preserve"> Prístup k nastaveniu</w:t>
      </w:r>
      <w:r>
        <w:rPr>
          <w:noProof/>
        </w:rPr>
        <w:t xml:space="preserve"> aplikácie ViRo –modul Dynamips</w:t>
      </w:r>
      <w:bookmarkEnd w:id="77"/>
    </w:p>
    <w:p w:rsidR="001065E9" w:rsidRPr="001065E9" w:rsidRDefault="001065E9" w:rsidP="001065E9">
      <w:r>
        <w:t xml:space="preserve">Touto cestou sa dostaneme k nastaveniu parametrov modulu, ako je zobrazené na  </w:t>
      </w:r>
      <w:r w:rsidR="003841E7">
        <w:fldChar w:fldCharType="begin"/>
      </w:r>
      <w:r w:rsidR="003841E7">
        <w:instrText xml:space="preserve"> REF _Ref376551462 \h </w:instrText>
      </w:r>
      <w:r w:rsidR="003841E7">
        <w:fldChar w:fldCharType="separate"/>
      </w:r>
      <w:r w:rsidR="003841E7">
        <w:t xml:space="preserve">Obrázok </w:t>
      </w:r>
      <w:r w:rsidR="003841E7">
        <w:rPr>
          <w:noProof/>
        </w:rPr>
        <w:t>6</w:t>
      </w:r>
      <w:r w:rsidR="003841E7">
        <w:noBreakHyphen/>
      </w:r>
      <w:r w:rsidR="003841E7">
        <w:rPr>
          <w:noProof/>
        </w:rPr>
        <w:t>12</w:t>
      </w:r>
      <w:r w:rsidR="003841E7">
        <w:fldChar w:fldCharType="end"/>
      </w:r>
      <w:r w:rsidR="003841E7">
        <w:t xml:space="preserve">. </w:t>
      </w:r>
    </w:p>
    <w:p w:rsidR="00EB411F" w:rsidRDefault="00EB411F" w:rsidP="00EB411F">
      <w:pPr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6F8ACAF6" wp14:editId="3A99377A">
            <wp:extent cx="5011682" cy="6053264"/>
            <wp:effectExtent l="0" t="0" r="0" b="508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27543" b="25301"/>
                    <a:stretch/>
                  </pic:blipFill>
                  <pic:spPr bwMode="auto">
                    <a:xfrm>
                      <a:off x="0" y="0"/>
                      <a:ext cx="5016216" cy="60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5E9" w:rsidRDefault="001065E9" w:rsidP="001065E9">
      <w:pPr>
        <w:pStyle w:val="ZPPopisobrzkatabuky"/>
      </w:pPr>
      <w:bookmarkStart w:id="78" w:name="_Ref376551462"/>
      <w:bookmarkStart w:id="79" w:name="_Ref376798851"/>
      <w:bookmarkStart w:id="80" w:name="_Toc376799927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12</w:t>
        </w:r>
      </w:fldSimple>
      <w:bookmarkEnd w:id="78"/>
      <w:r>
        <w:t xml:space="preserve"> Nastavenie parametrov modul</w:t>
      </w:r>
      <w:r w:rsidR="003841E7">
        <w:t>u</w:t>
      </w:r>
      <w:r>
        <w:t xml:space="preserve"> </w:t>
      </w:r>
      <w:r w:rsidR="003841E7">
        <w:t>D</w:t>
      </w:r>
      <w:r>
        <w:t>ynamips</w:t>
      </w:r>
      <w:bookmarkEnd w:id="79"/>
      <w:bookmarkEnd w:id="80"/>
    </w:p>
    <w:p w:rsidR="003841E7" w:rsidRDefault="003841E7" w:rsidP="003841E7">
      <w:r>
        <w:t>Medzi parametre, ktoré je potrebné nastaviť patrí:</w:t>
      </w:r>
    </w:p>
    <w:p w:rsidR="003841E7" w:rsidRDefault="003841E7" w:rsidP="003841E7">
      <w:pPr>
        <w:ind w:left="1134" w:hanging="1134"/>
      </w:pPr>
      <w:r w:rsidRPr="003841E7">
        <w:rPr>
          <w:b/>
        </w:rPr>
        <w:t xml:space="preserve">Server IP: </w:t>
      </w:r>
      <w:r>
        <w:t>IP adresa servera kde beží emulátor Dynamips/dynagen. Typicky je to tá istá ip adresa ako je samotná ip adresa servera. Je možné použiť aj ip adresu l</w:t>
      </w:r>
      <w:r>
        <w:t>o</w:t>
      </w:r>
      <w:r>
        <w:t>calhost rozhrania 127.0.0.1. Aplikácia ViRo skrz modul pristupuje na IP a</w:t>
      </w:r>
      <w:r>
        <w:t>d</w:t>
      </w:r>
      <w:r>
        <w:t>resu kde očakáva, že môže spustiť simuláciu.</w:t>
      </w:r>
    </w:p>
    <w:p w:rsidR="003841E7" w:rsidRDefault="003841E7" w:rsidP="003841E7">
      <w:pPr>
        <w:ind w:left="1134" w:hanging="1134"/>
      </w:pPr>
      <w:r w:rsidRPr="003841E7">
        <w:rPr>
          <w:b/>
        </w:rPr>
        <w:t>Total memory:</w:t>
      </w:r>
      <w:r>
        <w:rPr>
          <w:b/>
        </w:rPr>
        <w:t xml:space="preserve"> </w:t>
      </w:r>
      <w:r>
        <w:t>Veľkosť pamäte RAM, ktorá je dostupná pre simulované topológie spúšťané používateľmi Viro. Aplikácia Viro kontroluje aby pamäťové poži</w:t>
      </w:r>
      <w:r>
        <w:t>a</w:t>
      </w:r>
      <w:r>
        <w:lastRenderedPageBreak/>
        <w:t>davky spustených simulovaných topológií neprekročili maximálnu pridel</w:t>
      </w:r>
      <w:r>
        <w:t>e</w:t>
      </w:r>
      <w:r>
        <w:t>nú kapacitu. V prípade, že ďalšie spustenie simulovanej topológie by už v sumáre prekročilo pridel</w:t>
      </w:r>
      <w:r w:rsidR="00D12BE9">
        <w:t>e</w:t>
      </w:r>
      <w:r>
        <w:t>nú vyhradenú kapacitu, ViRo odmietne takúto topológiu spustiť.</w:t>
      </w:r>
    </w:p>
    <w:p w:rsidR="003841E7" w:rsidRDefault="00D12BE9" w:rsidP="003841E7">
      <w:pPr>
        <w:ind w:left="1134" w:hanging="1134"/>
      </w:pPr>
      <w:r>
        <w:rPr>
          <w:b/>
        </w:rPr>
        <w:t>Reservation period:</w:t>
      </w:r>
      <w:r>
        <w:t xml:space="preserve"> Nastavenie plánovacieho kalendára na počet dní. V našom príp</w:t>
      </w:r>
      <w:r>
        <w:t>a</w:t>
      </w:r>
      <w:r>
        <w:t>de je plánovací kalendár iniciovaný na každých n</w:t>
      </w:r>
      <w:r>
        <w:t>a</w:t>
      </w:r>
      <w:r>
        <w:t>sledujúcich 7 dní, v rámci ktorých je možné si zarezervovať časové okno na spustenie simulácií a pr</w:t>
      </w:r>
      <w:r>
        <w:t>e</w:t>
      </w:r>
      <w:r>
        <w:t>cvičovanie konfigurácie.</w:t>
      </w:r>
    </w:p>
    <w:p w:rsidR="00D12BE9" w:rsidRDefault="00D12BE9" w:rsidP="003841E7">
      <w:pPr>
        <w:ind w:left="1134" w:hanging="1134"/>
      </w:pPr>
      <w:r w:rsidRPr="00D12BE9">
        <w:rPr>
          <w:b/>
        </w:rPr>
        <w:t>Guaranteed number of hour per user</w:t>
      </w:r>
      <w:r>
        <w:t>: Maximálny počet hodín, ktoré si v rámci reze</w:t>
      </w:r>
      <w:r>
        <w:t>r</w:t>
      </w:r>
      <w:r>
        <w:t>vačnej periódy môže používateľ zarezervovať. Je to ochrana, aby si celú k</w:t>
      </w:r>
      <w:r>
        <w:t>a</w:t>
      </w:r>
      <w:r>
        <w:t>pacitu servera nemohol zarezervovať len jeden alebo skupina používateľov a tým zneprístupniť prístup k aplikácii viro iným používateľom. Tu 20 hodín za týždeň</w:t>
      </w:r>
    </w:p>
    <w:p w:rsidR="00D12BE9" w:rsidRDefault="00D12BE9" w:rsidP="003841E7">
      <w:pPr>
        <w:ind w:left="1134" w:hanging="1134"/>
      </w:pPr>
      <w:r>
        <w:rPr>
          <w:b/>
        </w:rPr>
        <w:t>Time block size in hours</w:t>
      </w:r>
      <w:r w:rsidRPr="00D12BE9">
        <w:rPr>
          <w:b/>
        </w:rPr>
        <w:t xml:space="preserve">: </w:t>
      </w:r>
      <w:r w:rsidRPr="00D12BE9">
        <w:t>minimálna veľkosť časového okna v hodinách, ktorú si št</w:t>
      </w:r>
      <w:r w:rsidRPr="00D12BE9">
        <w:t>u</w:t>
      </w:r>
      <w:r w:rsidRPr="00D12BE9">
        <w:t>dent môže zarezervovať.</w:t>
      </w:r>
      <w:r>
        <w:t xml:space="preserve"> Daná týždňová perióda je podelená na časové bloky, tu dvojhodinové, na rezerváciu ktorých sa hlási študent.</w:t>
      </w:r>
    </w:p>
    <w:p w:rsidR="00D12BE9" w:rsidRDefault="00D12BE9" w:rsidP="003841E7">
      <w:pPr>
        <w:ind w:left="1134" w:hanging="1134"/>
      </w:pPr>
      <w:r w:rsidRPr="00D12BE9">
        <w:t xml:space="preserve">Nastavenie portov </w:t>
      </w:r>
      <w:r>
        <w:t>pre spúšťanie hypervízora dynamipsu a dynagenu.</w:t>
      </w:r>
    </w:p>
    <w:p w:rsidR="00D12BE9" w:rsidRDefault="00D12BE9" w:rsidP="003841E7">
      <w:pPr>
        <w:ind w:left="1134" w:hanging="1134"/>
      </w:pPr>
      <w:r w:rsidRPr="00377F75">
        <w:rPr>
          <w:b/>
        </w:rPr>
        <w:t>Hypervisor port</w:t>
      </w:r>
      <w:r>
        <w:t xml:space="preserve">: </w:t>
      </w:r>
      <w:r w:rsidR="00E71ABB">
        <w:t>Číslo p</w:t>
      </w:r>
      <w:r>
        <w:t>ort</w:t>
      </w:r>
      <w:r w:rsidR="00E71ABB">
        <w:t>u</w:t>
      </w:r>
      <w:r>
        <w:t xml:space="preserve"> od ktorého sa bude dynamicky prideľovať TCP port pre spustenie Dynamips hypervisor-a. Každá spustená topológia musí mať pr</w:t>
      </w:r>
      <w:r>
        <w:t>i</w:t>
      </w:r>
      <w:r>
        <w:t>delený nepoužitý a jedinečný port hypervisora.</w:t>
      </w:r>
      <w:r w:rsidR="00126CA0">
        <w:t xml:space="preserve"> V našom prípade vyčleň</w:t>
      </w:r>
      <w:r w:rsidR="00126CA0">
        <w:t>u</w:t>
      </w:r>
      <w:r w:rsidR="00126CA0">
        <w:t>jeme porty od 50000 do max možných 65534.</w:t>
      </w:r>
    </w:p>
    <w:p w:rsidR="00D12BE9" w:rsidRDefault="00D12BE9" w:rsidP="003841E7">
      <w:pPr>
        <w:ind w:left="1134" w:hanging="1134"/>
      </w:pPr>
      <w:r w:rsidRPr="00377F75">
        <w:rPr>
          <w:b/>
        </w:rPr>
        <w:t>Console port</w:t>
      </w:r>
      <w:r>
        <w:t>: Poči</w:t>
      </w:r>
      <w:r w:rsidR="00397674">
        <w:t>a</w:t>
      </w:r>
      <w:r>
        <w:t xml:space="preserve">točné číslo portu, </w:t>
      </w:r>
      <w:r w:rsidR="00397674">
        <w:t xml:space="preserve">od </w:t>
      </w:r>
      <w:r>
        <w:t>k</w:t>
      </w:r>
      <w:r w:rsidR="00397674">
        <w:t>torého budú dynamicky per spustenú top</w:t>
      </w:r>
      <w:r w:rsidR="00397674">
        <w:t>o</w:t>
      </w:r>
      <w:r w:rsidR="00397674">
        <w:t>ló</w:t>
      </w:r>
      <w:r w:rsidR="00377F75">
        <w:t>g</w:t>
      </w:r>
      <w:r w:rsidR="00397674">
        <w:t xml:space="preserve">iu </w:t>
      </w:r>
      <w:r>
        <w:t>prideľova</w:t>
      </w:r>
      <w:r w:rsidR="00397674">
        <w:t>né</w:t>
      </w:r>
      <w:r>
        <w:t xml:space="preserve"> konzo</w:t>
      </w:r>
      <w:r w:rsidR="00397674">
        <w:t>lové</w:t>
      </w:r>
      <w:r>
        <w:t xml:space="preserve"> port</w:t>
      </w:r>
      <w:r w:rsidR="00397674">
        <w:t>y</w:t>
      </w:r>
      <w:r>
        <w:t xml:space="preserve"> zaria</w:t>
      </w:r>
      <w:r w:rsidR="00397674">
        <w:t>den</w:t>
      </w:r>
      <w:r w:rsidR="00377F75">
        <w:t>iam (smerovačom)</w:t>
      </w:r>
      <w:r w:rsidR="00397674">
        <w:t>, cez ktoré</w:t>
      </w:r>
      <w:r>
        <w:t xml:space="preserve"> bude možné vykonať prístup </w:t>
      </w:r>
      <w:r w:rsidR="00377F75">
        <w:t xml:space="preserve">na ne </w:t>
      </w:r>
      <w:r>
        <w:t>a</w:t>
      </w:r>
      <w:r w:rsidR="00377F75">
        <w:t xml:space="preserve"> ich </w:t>
      </w:r>
      <w:r>
        <w:t xml:space="preserve">konfiguráciu </w:t>
      </w:r>
      <w:r w:rsidR="00377F75">
        <w:t>(smerovače topológie</w:t>
      </w:r>
      <w:r>
        <w:t xml:space="preserve"> spúšťaného aplikáciou</w:t>
      </w:r>
      <w:r w:rsidR="00377F75">
        <w:t>)</w:t>
      </w:r>
      <w:r>
        <w:t>.</w:t>
      </w:r>
      <w:r w:rsidR="00126CA0">
        <w:t xml:space="preserve"> V našom prípade vyčleňujeme porty od 5000 n</w:t>
      </w:r>
      <w:r w:rsidR="00126CA0">
        <w:t>a</w:t>
      </w:r>
      <w:r w:rsidR="00126CA0">
        <w:t>hor.</w:t>
      </w:r>
    </w:p>
    <w:p w:rsidR="00E71ABB" w:rsidRDefault="00E71ABB" w:rsidP="00E71ABB">
      <w:pPr>
        <w:ind w:left="1134" w:hanging="1134"/>
      </w:pPr>
      <w:r>
        <w:rPr>
          <w:b/>
        </w:rPr>
        <w:t>UDP Port</w:t>
      </w:r>
      <w:r w:rsidRPr="00E71ABB">
        <w:t>:</w:t>
      </w:r>
      <w:r>
        <w:t xml:space="preserve"> Číslo portu od ktorého sa bude dynamicky prideľovať UDP port per spustenú topológiu za účelom komunikácie Dynamips s D</w:t>
      </w:r>
      <w:r>
        <w:t>y</w:t>
      </w:r>
      <w:r>
        <w:t>nagenom. Každá spustená topológia musí mať pridelený nepo</w:t>
      </w:r>
      <w:r>
        <w:t>u</w:t>
      </w:r>
      <w:r>
        <w:t>žitý a jedinečný port.</w:t>
      </w:r>
      <w:r w:rsidR="00126CA0">
        <w:t xml:space="preserve"> V našom prípade vyčleňujeme porty od 50000 do max možných 65534.</w:t>
      </w:r>
    </w:p>
    <w:p w:rsidR="00E71ABB" w:rsidRDefault="00E71ABB" w:rsidP="00E71ABB">
      <w:r>
        <w:lastRenderedPageBreak/>
        <w:t xml:space="preserve">Po nastavení je potrebné uložiť nastavenia kliknutím na tlačidlo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configur</w:t>
      </w:r>
      <w:r>
        <w:t>a</w:t>
      </w:r>
      <w:r>
        <w:t>tion</w:t>
      </w:r>
      <w:proofErr w:type="spellEnd"/>
      <w:r>
        <w:t>/Ulož konfiguráciu.</w:t>
      </w:r>
    </w:p>
    <w:p w:rsidR="00624B9E" w:rsidRDefault="00624B9E" w:rsidP="00E71ABB">
      <w:r>
        <w:t>Ako posledný krok je potrebné zabezpečiť periodické prečisťovanie databázy a jej opätovnú inicializáciu. Toto je možné vykonať manuálne v pravidelných interv</w:t>
      </w:r>
      <w:r>
        <w:t>a</w:t>
      </w:r>
      <w:r>
        <w:t>loch zadaním adresy do prehliadača</w:t>
      </w:r>
    </w:p>
    <w:p w:rsidR="00624B9E" w:rsidRDefault="00624B9E" w:rsidP="00624B9E">
      <w:pPr>
        <w:pStyle w:val="commandline"/>
      </w:pPr>
      <w:hyperlink r:id="rId40" w:history="1">
        <w:r w:rsidRPr="00484462">
          <w:rPr>
            <w:rStyle w:val="Hypertextovprepojenie"/>
          </w:rPr>
          <w:t>http://MENO_OR_IP_ADRESA_SERVERA/?q=dynamips/db_fill</w:t>
        </w:r>
      </w:hyperlink>
    </w:p>
    <w:p w:rsidR="00624B9E" w:rsidRDefault="00624B9E" w:rsidP="00624B9E">
      <w:pPr>
        <w:ind w:firstLine="0"/>
      </w:pPr>
      <w:r>
        <w:t xml:space="preserve">v našom prípade </w:t>
      </w:r>
    </w:p>
    <w:p w:rsidR="00624B9E" w:rsidRDefault="00624B9E" w:rsidP="00624B9E">
      <w:pPr>
        <w:pStyle w:val="commandline"/>
      </w:pPr>
      <w:hyperlink r:id="rId41" w:history="1">
        <w:r>
          <w:rPr>
            <w:rStyle w:val="Hypertextovprepojenie"/>
          </w:rPr>
          <w:t>http://viro.kis.fri.uniza.sk/?q=dynamips/db_fill</w:t>
        </w:r>
      </w:hyperlink>
    </w:p>
    <w:p w:rsidR="00624B9E" w:rsidRPr="00E71ABB" w:rsidRDefault="00624B9E" w:rsidP="00624B9E">
      <w:pPr>
        <w:ind w:firstLine="0"/>
      </w:pPr>
      <w:r>
        <w:t xml:space="preserve">alebo zautomatizovaním s využitím </w:t>
      </w:r>
      <w:proofErr w:type="spellStart"/>
      <w:r>
        <w:t>CRON-u</w:t>
      </w:r>
      <w:proofErr w:type="spellEnd"/>
      <w:r>
        <w:t>. Spúšťanie je potrebné vykonávať v inte</w:t>
      </w:r>
      <w:r>
        <w:t>r</w:t>
      </w:r>
      <w:r>
        <w:t>valoch podľa nastavenia modulu (</w:t>
      </w:r>
      <w:r>
        <w:fldChar w:fldCharType="begin"/>
      </w:r>
      <w:r>
        <w:instrText xml:space="preserve"> REF _Ref376798851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12</w:t>
      </w:r>
      <w:r>
        <w:t xml:space="preserve"> Nastavenie parametrov modulu </w:t>
      </w:r>
      <w:proofErr w:type="spellStart"/>
      <w:r>
        <w:t>Dyn</w:t>
      </w:r>
      <w:r>
        <w:t>a</w:t>
      </w:r>
      <w:r>
        <w:t>mips</w:t>
      </w:r>
      <w:proofErr w:type="spellEnd"/>
      <w:r>
        <w:fldChar w:fldCharType="end"/>
      </w:r>
      <w:r>
        <w:t>), v tomto prípade každý týždeň.</w:t>
      </w:r>
    </w:p>
    <w:p w:rsidR="00C30138" w:rsidRPr="007D6229" w:rsidRDefault="00B8652A" w:rsidP="00C30138">
      <w:pPr>
        <w:pStyle w:val="Nadpis2"/>
      </w:pPr>
      <w:bookmarkStart w:id="81" w:name="_Toc376799895"/>
      <w:r w:rsidRPr="007D6229">
        <w:t>Používanie aplikácie ViRo</w:t>
      </w:r>
      <w:bookmarkEnd w:id="81"/>
    </w:p>
    <w:p w:rsidR="006717B2" w:rsidRDefault="00877E99" w:rsidP="006717B2">
      <w:r>
        <w:t>Aplikácia viRo sa ovláda cez jednoduché a prehľadné vlastné menu, kde prístup k jednotlivým položkám aplikácie sme nastavili v časti inštalácie modulu v nastavení oprávnení prístupu pre skupiny používateľov. Samotné menu má nasledovné položky:</w:t>
      </w:r>
    </w:p>
    <w:p w:rsidR="00877E99" w:rsidRDefault="00DF4B2C" w:rsidP="00DF4B2C">
      <w:pPr>
        <w:pStyle w:val="ZPOdrky1rovne"/>
      </w:pPr>
      <w:r>
        <w:t>Nová topológia/New topology. Určené k pridávaniu topológií do systému. Len tieto topológie je možné spúšťať.</w:t>
      </w:r>
    </w:p>
    <w:p w:rsidR="00DF4B2C" w:rsidRDefault="00DF4B2C" w:rsidP="00DF4B2C">
      <w:pPr>
        <w:pStyle w:val="ZPOdrky1rovne"/>
      </w:pPr>
      <w:r>
        <w:t>Manažment topológií/Topology management. Určené k zmene, mazaniu exist</w:t>
      </w:r>
      <w:r>
        <w:t>u</w:t>
      </w:r>
      <w:r>
        <w:t>júcich topológií, ako aj k objednaniu rezervácie pre ich budúce spustenie.</w:t>
      </w:r>
      <w:r w:rsidR="00FB2BC2">
        <w:t xml:space="preserve"> Spú</w:t>
      </w:r>
      <w:r w:rsidR="00FB2BC2">
        <w:t>š</w:t>
      </w:r>
      <w:r w:rsidR="00FB2BC2">
        <w:t>ťanie rezervovaných topológií.</w:t>
      </w:r>
    </w:p>
    <w:p w:rsidR="00DF4B2C" w:rsidRDefault="00DF4B2C" w:rsidP="00DF4B2C">
      <w:pPr>
        <w:pStyle w:val="ZPOdrky1rovne"/>
      </w:pPr>
      <w:r>
        <w:t>Manažment rezervácií/Reservation management. Poskytuje prehľad o rezerváciách v systéme a</w:t>
      </w:r>
      <w:r w:rsidR="00D832C8">
        <w:t xml:space="preserve"> možnosť </w:t>
      </w:r>
      <w:r>
        <w:t>k ich rušeniu.</w:t>
      </w:r>
    </w:p>
    <w:p w:rsidR="00DF4B2C" w:rsidRDefault="00DF4B2C" w:rsidP="00DF4B2C">
      <w:pPr>
        <w:pStyle w:val="ZPOdrky1rovne"/>
      </w:pPr>
      <w:r>
        <w:t>Zoznam bežiacich topológií/List of running topologies. Poskytuje prehľadné i</w:t>
      </w:r>
      <w:r>
        <w:t>n</w:t>
      </w:r>
      <w:r>
        <w:t>formácie, ktorý používateľ ma aktuálne spustenú ktorú topológiu, aké porty sú pridelené hypervízoru, konzolám.</w:t>
      </w:r>
    </w:p>
    <w:p w:rsidR="00DF4B2C" w:rsidRDefault="00DF4B2C" w:rsidP="00DF4B2C">
      <w:pPr>
        <w:pStyle w:val="ZPOdrky1rovne"/>
      </w:pPr>
      <w:r>
        <w:t>Spustená topológia/Running topology. Poskytuje prístup k spustenej topológií a jej zariadeniam za účelom ich konfigurácie.</w:t>
      </w:r>
    </w:p>
    <w:p w:rsidR="00BD6B61" w:rsidRDefault="00BD6B61" w:rsidP="00234846">
      <w:pPr>
        <w:pStyle w:val="Nadpis2"/>
      </w:pPr>
      <w:bookmarkStart w:id="82" w:name="_Toc376799896"/>
      <w:r>
        <w:lastRenderedPageBreak/>
        <w:t xml:space="preserve">Pridanie </w:t>
      </w:r>
      <w:r w:rsidR="00010A80">
        <w:t xml:space="preserve">novej </w:t>
      </w:r>
      <w:r>
        <w:t>topológie do systému</w:t>
      </w:r>
      <w:bookmarkEnd w:id="82"/>
    </w:p>
    <w:p w:rsidR="00010A80" w:rsidRDefault="00010A80" w:rsidP="00010A80">
      <w:r>
        <w:t>Skôr ako študenti si budú môcť nejakú topológiu zarezervovať, spustiť a začať konfigurovať smerovače, musí byť v systéme ponuka dostupných topológií. Menu Nová topológia slúži používateľom Učiteľ a Administrátor k napĺňaniu aplikácie ViRo zauj</w:t>
      </w:r>
      <w:r>
        <w:t>í</w:t>
      </w:r>
      <w:r>
        <w:t>mavými topológiami za účelom praktického precvičovania sieťovej konfigurácie. Prid</w:t>
      </w:r>
      <w:r>
        <w:t>a</w:t>
      </w:r>
      <w:r>
        <w:t>nie novej topológie predpokladá znalosti písania sieťových topológií podľa postupov pre písanie konfigura</w:t>
      </w:r>
      <w:r>
        <w:t>č</w:t>
      </w:r>
      <w:r>
        <w:t>ných net súborov aplikácie dynagen a zároveň musí rešpektovať drobné zmeny požadované aplikáciou ViRo, najmä v oblasti dynamického prideľ</w:t>
      </w:r>
      <w:r>
        <w:t>o</w:t>
      </w:r>
      <w:r>
        <w:t>vania hypervízorových a konzolových portov. Pri pridávaní novej topológie je potrebné</w:t>
      </w:r>
      <w:r w:rsidR="001A28A0">
        <w:t xml:space="preserve"> vyp</w:t>
      </w:r>
      <w:r w:rsidR="001A28A0">
        <w:t>l</w:t>
      </w:r>
      <w:r w:rsidR="001A28A0">
        <w:t>niť nasledujúce parametre (</w:t>
      </w:r>
      <w:r w:rsidR="001A28A0">
        <w:fldChar w:fldCharType="begin"/>
      </w:r>
      <w:r w:rsidR="001A28A0">
        <w:instrText xml:space="preserve"> REF _Ref376632075 \h </w:instrText>
      </w:r>
      <w:r w:rsidR="001A28A0">
        <w:fldChar w:fldCharType="separate"/>
      </w:r>
      <w:r w:rsidR="001A28A0">
        <w:t xml:space="preserve">Obrázok </w:t>
      </w:r>
      <w:r w:rsidR="001A28A0">
        <w:rPr>
          <w:noProof/>
        </w:rPr>
        <w:t>6</w:t>
      </w:r>
      <w:r w:rsidR="001A28A0">
        <w:noBreakHyphen/>
      </w:r>
      <w:r w:rsidR="001A28A0">
        <w:rPr>
          <w:noProof/>
        </w:rPr>
        <w:t>13</w:t>
      </w:r>
      <w:r w:rsidR="001A28A0">
        <w:fldChar w:fldCharType="end"/>
      </w:r>
      <w:r w:rsidR="001A28A0">
        <w:t>)</w:t>
      </w:r>
      <w:r>
        <w:t>:</w:t>
      </w:r>
    </w:p>
    <w:p w:rsidR="00010A80" w:rsidRDefault="00010A80" w:rsidP="00010A80">
      <w:pPr>
        <w:pStyle w:val="ZPOdrky1rovne"/>
      </w:pPr>
      <w:r>
        <w:t xml:space="preserve">Do časti </w:t>
      </w:r>
      <w:r w:rsidRPr="00010A80">
        <w:rPr>
          <w:b/>
        </w:rPr>
        <w:t>NAME</w:t>
      </w:r>
      <w:r>
        <w:t xml:space="preserve"> uviesť krátke meno topológie bez medzier. </w:t>
      </w:r>
      <w:r w:rsidR="00746D48">
        <w:t>Musí byť unikátny.</w:t>
      </w:r>
    </w:p>
    <w:p w:rsidR="00010A80" w:rsidRDefault="00010A80" w:rsidP="00746D48">
      <w:pPr>
        <w:pStyle w:val="ZPOdrky1rovne"/>
      </w:pPr>
      <w:r>
        <w:t xml:space="preserve">Do časti </w:t>
      </w:r>
      <w:r w:rsidRPr="00010A80">
        <w:rPr>
          <w:b/>
        </w:rPr>
        <w:t>Configuration</w:t>
      </w:r>
      <w:r>
        <w:t xml:space="preserve"> je potrebné vložiť textový popis </w:t>
      </w:r>
      <w:r w:rsidR="00746D48">
        <w:t xml:space="preserve">konfiguračného </w:t>
      </w:r>
      <w:r>
        <w:t>net s</w:t>
      </w:r>
      <w:r>
        <w:t>ú</w:t>
      </w:r>
      <w:r>
        <w:t>boru s definovanou sieťovou topológiou tak, ako je p</w:t>
      </w:r>
      <w:r>
        <w:t>o</w:t>
      </w:r>
      <w:r>
        <w:t>žadované pre tvorbu net súborov aplikácie Dynagen.</w:t>
      </w:r>
      <w:r w:rsidR="00746D48">
        <w:t xml:space="preserve"> M</w:t>
      </w:r>
      <w:r w:rsidR="00746D48" w:rsidRPr="00746D48">
        <w:t>usí byť zach</w:t>
      </w:r>
      <w:r w:rsidR="00746D48" w:rsidRPr="00746D48">
        <w:t>o</w:t>
      </w:r>
      <w:r w:rsidR="00746D48" w:rsidRPr="00746D48">
        <w:t>vané, že konfiguračný súbor nesmie obsahovať žiadne konkrétne údaje o portoch, ale iba premenné predpísaného formátu (napr. con</w:t>
      </w:r>
      <w:r w:rsidR="00746D48">
        <w:t>sPort, hypervisorPort, udpPort).</w:t>
      </w:r>
    </w:p>
    <w:p w:rsidR="00C22638" w:rsidRDefault="00C22638" w:rsidP="00010A80">
      <w:pPr>
        <w:pStyle w:val="ZPOdrky1rovne"/>
      </w:pPr>
      <w:r>
        <w:t xml:space="preserve">Do časti </w:t>
      </w:r>
      <w:r w:rsidRPr="00C22638">
        <w:rPr>
          <w:b/>
        </w:rPr>
        <w:t>Description</w:t>
      </w:r>
      <w:r>
        <w:t xml:space="preserve"> je možné vpísať popis a účel vkladanej topol</w:t>
      </w:r>
      <w:r>
        <w:t>ó</w:t>
      </w:r>
      <w:r>
        <w:t>gie.</w:t>
      </w:r>
    </w:p>
    <w:p w:rsidR="00C22638" w:rsidRDefault="00C22638" w:rsidP="00010A80">
      <w:pPr>
        <w:pStyle w:val="ZPOdrky1rovne"/>
      </w:pPr>
      <w:r>
        <w:t xml:space="preserve">Do časti </w:t>
      </w:r>
      <w:r w:rsidRPr="00C22638">
        <w:rPr>
          <w:b/>
        </w:rPr>
        <w:t>Memory requirements</w:t>
      </w:r>
      <w:r>
        <w:t xml:space="preserve"> je potrebné vpísať odhadované pamäťové n</w:t>
      </w:r>
      <w:r>
        <w:t>á</w:t>
      </w:r>
      <w:r>
        <w:t>roky vkladanej topológie pri jej spustení. Vkladateľ by na základe použitého IOS by mal vedieť túto hodnotu odhadnúť.</w:t>
      </w:r>
    </w:p>
    <w:p w:rsidR="00C22638" w:rsidRDefault="00C22638" w:rsidP="00010A80">
      <w:pPr>
        <w:pStyle w:val="ZPOdrky1rovne"/>
      </w:pPr>
      <w:r>
        <w:t xml:space="preserve">Zaškrtávací box </w:t>
      </w:r>
      <w:r w:rsidRPr="00C22638">
        <w:rPr>
          <w:b/>
        </w:rPr>
        <w:t>Allow topology</w:t>
      </w:r>
      <w:r>
        <w:t xml:space="preserve"> udáva, či topológia bude ponúkaná v systéme alebo bude nedostupná.</w:t>
      </w:r>
    </w:p>
    <w:p w:rsidR="00C22638" w:rsidRDefault="00C22638" w:rsidP="00010A80">
      <w:pPr>
        <w:pStyle w:val="ZPOdrky1rovne"/>
      </w:pPr>
      <w:r>
        <w:t xml:space="preserve">Položka </w:t>
      </w:r>
      <w:r w:rsidRPr="00C22638">
        <w:rPr>
          <w:b/>
        </w:rPr>
        <w:t>Picture</w:t>
      </w:r>
      <w:r>
        <w:t xml:space="preserve"> umožňuje nahrať popisný obrázok topológie.</w:t>
      </w:r>
    </w:p>
    <w:p w:rsidR="001A28A0" w:rsidRDefault="001A28A0" w:rsidP="001A28A0">
      <w:r>
        <w:t>Pri zadávaní konfigurácie novej sieťovej topológie je potrebné dod</w:t>
      </w:r>
      <w:r>
        <w:t>r</w:t>
      </w:r>
      <w:r>
        <w:t>žať pravidla vytvárania sieťových topológií pre aplikáciu Dynagen, tak ako je popísane v časti o apl</w:t>
      </w:r>
      <w:r>
        <w:t>i</w:t>
      </w:r>
      <w:r>
        <w:t>kácii Dynamups/Dynagen. Avšak prideľovanie dyn</w:t>
      </w:r>
      <w:r>
        <w:t>a</w:t>
      </w:r>
      <w:r>
        <w:t>mických parametrov (ako portov hypervízora, konzolových portov smerov</w:t>
      </w:r>
      <w:r>
        <w:t>a</w:t>
      </w:r>
      <w:r>
        <w:t>čov) si riadi aplikácia ViRo sama a za týmto účelom je jej potrebné v sieťovej topológií spomínané parametre vyznačiť špecifickými parametrami, ktoré budú dopĺňané podľa potreby. Na nasledujúcom príklade uvedi</w:t>
      </w:r>
      <w:r>
        <w:t>e</w:t>
      </w:r>
      <w:r>
        <w:t>me vzor.</w:t>
      </w:r>
    </w:p>
    <w:p w:rsidR="00152301" w:rsidRPr="007D6229" w:rsidRDefault="00152301" w:rsidP="00010A80">
      <w:pPr>
        <w:ind w:firstLine="0"/>
      </w:pPr>
      <w:r w:rsidRPr="007D6229">
        <w:rPr>
          <w:noProof/>
          <w:lang w:eastAsia="sk-SK"/>
        </w:rPr>
        <w:lastRenderedPageBreak/>
        <w:drawing>
          <wp:inline distT="0" distB="0" distL="0" distR="0" wp14:anchorId="22F223C1" wp14:editId="3E527430">
            <wp:extent cx="5367828" cy="6659880"/>
            <wp:effectExtent l="19050" t="19050" r="23495" b="2667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11882" r="25943" b="11486"/>
                    <a:stretch/>
                  </pic:blipFill>
                  <pic:spPr bwMode="auto">
                    <a:xfrm>
                      <a:off x="0" y="0"/>
                      <a:ext cx="5370195" cy="6662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CE" w:rsidRDefault="001A28A0" w:rsidP="001A28A0">
      <w:pPr>
        <w:pStyle w:val="ZPPopisobrzkatabuky"/>
      </w:pPr>
      <w:bookmarkStart w:id="83" w:name="_Ref376632075"/>
      <w:bookmarkStart w:id="84" w:name="_Toc376799928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13</w:t>
        </w:r>
      </w:fldSimple>
      <w:bookmarkEnd w:id="83"/>
      <w:r>
        <w:t xml:space="preserve"> Používanie ViRo - pridanie novej topológie</w:t>
      </w:r>
      <w:bookmarkEnd w:id="84"/>
    </w:p>
    <w:p w:rsidR="00483775" w:rsidRDefault="00483775" w:rsidP="00483775">
      <w:pPr>
        <w:pStyle w:val="Nadpis3"/>
      </w:pPr>
      <w:bookmarkStart w:id="85" w:name="_Toc376799897"/>
      <w:r>
        <w:t>Správne písanie konfiguračného súboru</w:t>
      </w:r>
      <w:bookmarkEnd w:id="85"/>
    </w:p>
    <w:p w:rsidR="00483775" w:rsidRDefault="00483775" w:rsidP="00483775">
      <w:r>
        <w:t>Pre správne fungovanie konfiguračných súborov písaných cez webové rozhranie systému, je potrebné dodržať nasledovné pravidlá:</w:t>
      </w:r>
    </w:p>
    <w:p w:rsidR="00483775" w:rsidRDefault="00483775" w:rsidP="00483775">
      <w:pPr>
        <w:pStyle w:val="ZPOdrky1rovne"/>
      </w:pPr>
      <w:r>
        <w:t xml:space="preserve">adresa servera musí mať tvar </w:t>
      </w:r>
    </w:p>
    <w:p w:rsidR="00483775" w:rsidRDefault="00483775" w:rsidP="00483775">
      <w:pPr>
        <w:pStyle w:val="commandline"/>
      </w:pPr>
      <w:r>
        <w:lastRenderedPageBreak/>
        <w:t>[localhost: hypervisorPort]</w:t>
      </w:r>
    </w:p>
    <w:p w:rsidR="00483775" w:rsidRDefault="00483775" w:rsidP="00483775">
      <w:pPr>
        <w:pStyle w:val="ZPOdrky1rovne"/>
      </w:pPr>
      <w:r>
        <w:tab/>
        <w:t xml:space="preserve">základný port pre UDP NIO musí mať tvar </w:t>
      </w:r>
    </w:p>
    <w:p w:rsidR="00483775" w:rsidRDefault="00483775" w:rsidP="00483775">
      <w:pPr>
        <w:pStyle w:val="commandline"/>
      </w:pPr>
      <w:r>
        <w:t>udp = udpPort</w:t>
      </w:r>
    </w:p>
    <w:p w:rsidR="00483775" w:rsidRDefault="00483775" w:rsidP="00483775">
      <w:pPr>
        <w:pStyle w:val="ZPOdrky1rovne"/>
      </w:pPr>
      <w:r>
        <w:tab/>
        <w:t xml:space="preserve">konzolové porty musia mať tvar </w:t>
      </w:r>
    </w:p>
    <w:p w:rsidR="00483775" w:rsidRDefault="00483775" w:rsidP="00483775">
      <w:pPr>
        <w:pStyle w:val="commandline"/>
      </w:pPr>
      <w:r>
        <w:t xml:space="preserve">console = consPortX </w:t>
      </w:r>
    </w:p>
    <w:p w:rsidR="00483775" w:rsidRDefault="00483775" w:rsidP="00483775">
      <w:pPr>
        <w:pStyle w:val="ZPOdrky1rovne"/>
      </w:pPr>
      <w:r>
        <w:t xml:space="preserve"> pričom X je číslo od 1 až po počet konzol vyskytujúcich sa v topol</w:t>
      </w:r>
      <w:r>
        <w:t>ó</w:t>
      </w:r>
      <w:r>
        <w:t>gií.</w:t>
      </w:r>
    </w:p>
    <w:p w:rsidR="00483775" w:rsidRDefault="00483775" w:rsidP="00483775">
      <w:r>
        <w:t>Tieto premenné sa používajú z dôvodu dynamického vytvárania ko</w:t>
      </w:r>
      <w:r>
        <w:t>n</w:t>
      </w:r>
      <w:r>
        <w:t>figuračného súboru na serveri, kedy sú programom nahradené reálnymi hodnotami portov.</w:t>
      </w:r>
    </w:p>
    <w:p w:rsidR="00483775" w:rsidRDefault="00483775" w:rsidP="00483775">
      <w:r>
        <w:t>Správny zápis konfiguračného súboru pre Dynamips/Dynagen je napr.:</w:t>
      </w:r>
    </w:p>
    <w:p w:rsidR="00483775" w:rsidRPr="00A70D1A" w:rsidRDefault="00483775" w:rsidP="00483775">
      <w:pPr>
        <w:pStyle w:val="commandline"/>
      </w:pPr>
      <w:r w:rsidRPr="00A70D1A">
        <w:t># Simple lab</w:t>
      </w:r>
    </w:p>
    <w:p w:rsidR="00483775" w:rsidRPr="00A70D1A" w:rsidRDefault="00483775" w:rsidP="00483775">
      <w:pPr>
        <w:pStyle w:val="commandline"/>
      </w:pPr>
    </w:p>
    <w:p w:rsidR="00483775" w:rsidRPr="00A70D1A" w:rsidRDefault="00483775" w:rsidP="00483775">
      <w:pPr>
        <w:pStyle w:val="commandline"/>
      </w:pPr>
      <w:r w:rsidRPr="00A70D1A">
        <w:t>ghostios = True</w:t>
      </w:r>
    </w:p>
    <w:p w:rsidR="00483775" w:rsidRPr="00A70D1A" w:rsidRDefault="00483775" w:rsidP="00483775">
      <w:pPr>
        <w:pStyle w:val="commandline"/>
      </w:pPr>
      <w:r w:rsidRPr="00A70D1A">
        <w:t>sparsemem = True</w:t>
      </w:r>
    </w:p>
    <w:p w:rsidR="00483775" w:rsidRPr="00A70D1A" w:rsidRDefault="00483775" w:rsidP="00483775">
      <w:pPr>
        <w:pStyle w:val="commandline"/>
      </w:pPr>
    </w:p>
    <w:p w:rsidR="00483775" w:rsidRPr="00A70D1A" w:rsidRDefault="00483775" w:rsidP="00483775">
      <w:pPr>
        <w:pStyle w:val="commandline"/>
      </w:pPr>
      <w:r w:rsidRPr="00A70D1A">
        <w:t>[localhost]</w:t>
      </w:r>
    </w:p>
    <w:p w:rsidR="00483775" w:rsidRPr="00A70D1A" w:rsidRDefault="00483775" w:rsidP="00483775">
      <w:pPr>
        <w:pStyle w:val="commandline"/>
      </w:pPr>
      <w:r w:rsidRPr="00A70D1A">
        <w:t xml:space="preserve">    </w:t>
      </w:r>
    </w:p>
    <w:p w:rsidR="00483775" w:rsidRPr="00A70D1A" w:rsidRDefault="00483775" w:rsidP="00483775">
      <w:pPr>
        <w:pStyle w:val="commandline"/>
      </w:pPr>
      <w:r w:rsidRPr="00A70D1A">
        <w:t xml:space="preserve">    [[3620]]</w:t>
      </w:r>
    </w:p>
    <w:p w:rsidR="00483775" w:rsidRPr="00A70D1A" w:rsidRDefault="00483775" w:rsidP="00483775">
      <w:pPr>
        <w:pStyle w:val="commandline"/>
      </w:pPr>
      <w:r w:rsidRPr="00A70D1A">
        <w:t xml:space="preserve">        image = /opt/7200-images/c3620-i-mz.123-22.bin.unp</w:t>
      </w:r>
    </w:p>
    <w:p w:rsidR="00483775" w:rsidRPr="00A70D1A" w:rsidRDefault="00483775" w:rsidP="00483775">
      <w:pPr>
        <w:pStyle w:val="commandline"/>
      </w:pPr>
      <w:r w:rsidRPr="00A70D1A">
        <w:t xml:space="preserve">        ram = 128</w:t>
      </w:r>
    </w:p>
    <w:p w:rsidR="00483775" w:rsidRPr="00A70D1A" w:rsidRDefault="00483775" w:rsidP="00483775">
      <w:pPr>
        <w:pStyle w:val="commandline"/>
      </w:pPr>
      <w:r w:rsidRPr="00A70D1A">
        <w:t xml:space="preserve">    </w:t>
      </w:r>
    </w:p>
    <w:p w:rsidR="00483775" w:rsidRPr="00A70D1A" w:rsidRDefault="00483775" w:rsidP="00483775">
      <w:pPr>
        <w:pStyle w:val="commandline"/>
      </w:pPr>
      <w:r w:rsidRPr="00A70D1A">
        <w:t xml:space="preserve">    [[ROUTER R1]]</w:t>
      </w:r>
    </w:p>
    <w:p w:rsidR="00483775" w:rsidRPr="00A70D1A" w:rsidRDefault="00483775" w:rsidP="00483775">
      <w:pPr>
        <w:pStyle w:val="commandline"/>
      </w:pPr>
      <w:r>
        <w:t xml:space="preserve">      s1/0 = R2 s1/1</w:t>
      </w:r>
    </w:p>
    <w:p w:rsidR="00483775" w:rsidRPr="00A70D1A" w:rsidRDefault="00483775" w:rsidP="00483775">
      <w:pPr>
        <w:pStyle w:val="commandline"/>
      </w:pPr>
      <w:r w:rsidRPr="00A70D1A">
        <w:tab/>
        <w:t>console = 2000</w:t>
      </w:r>
    </w:p>
    <w:p w:rsidR="00483775" w:rsidRPr="00A70D1A" w:rsidRDefault="00483775" w:rsidP="00483775">
      <w:pPr>
        <w:pStyle w:val="commandline"/>
      </w:pPr>
    </w:p>
    <w:p w:rsidR="00483775" w:rsidRPr="00A70D1A" w:rsidRDefault="00483775" w:rsidP="00483775">
      <w:pPr>
        <w:pStyle w:val="commandline"/>
      </w:pPr>
      <w:r w:rsidRPr="00A70D1A">
        <w:t xml:space="preserve">    [[ROUTER R2]]</w:t>
      </w:r>
    </w:p>
    <w:p w:rsidR="00483775" w:rsidRPr="00A70D1A" w:rsidRDefault="00483775" w:rsidP="00483775">
      <w:pPr>
        <w:pStyle w:val="commandline"/>
      </w:pPr>
      <w:r w:rsidRPr="00A70D1A">
        <w:t xml:space="preserve">      console = 2001</w:t>
      </w:r>
    </w:p>
    <w:p w:rsidR="00483775" w:rsidRDefault="00483775" w:rsidP="00483775">
      <w:r>
        <w:t>by pre potreby aplikácie mal vyzerať nasledovne:</w:t>
      </w:r>
    </w:p>
    <w:p w:rsidR="00483775" w:rsidRDefault="00483775" w:rsidP="00483775">
      <w:pPr>
        <w:pStyle w:val="commandline"/>
      </w:pPr>
      <w:r>
        <w:t># Simple lab</w:t>
      </w:r>
    </w:p>
    <w:p w:rsidR="00483775" w:rsidRDefault="00483775" w:rsidP="00483775">
      <w:pPr>
        <w:pStyle w:val="commandline"/>
      </w:pPr>
    </w:p>
    <w:p w:rsidR="00483775" w:rsidRDefault="00483775" w:rsidP="00483775">
      <w:pPr>
        <w:pStyle w:val="commandline"/>
      </w:pPr>
      <w:r>
        <w:t>ghostios = True</w:t>
      </w:r>
    </w:p>
    <w:p w:rsidR="00483775" w:rsidRDefault="00483775" w:rsidP="00483775">
      <w:pPr>
        <w:pStyle w:val="commandline"/>
      </w:pPr>
      <w:r>
        <w:t>sparsemem = True</w:t>
      </w:r>
    </w:p>
    <w:p w:rsidR="00483775" w:rsidRDefault="00483775" w:rsidP="00483775">
      <w:pPr>
        <w:pStyle w:val="commandline"/>
      </w:pPr>
    </w:p>
    <w:p w:rsidR="00483775" w:rsidRDefault="00483775" w:rsidP="00483775">
      <w:pPr>
        <w:pStyle w:val="commandline"/>
      </w:pPr>
      <w:r>
        <w:t>[</w:t>
      </w:r>
      <w:r w:rsidRPr="00483775">
        <w:rPr>
          <w:highlight w:val="yellow"/>
        </w:rPr>
        <w:t>localhost:hypervisorPort</w:t>
      </w:r>
      <w:r>
        <w:t>]</w:t>
      </w:r>
    </w:p>
    <w:p w:rsidR="00483775" w:rsidRDefault="00483775" w:rsidP="00483775">
      <w:pPr>
        <w:pStyle w:val="commandline"/>
      </w:pPr>
    </w:p>
    <w:p w:rsidR="00483775" w:rsidRDefault="00483775" w:rsidP="00483775">
      <w:pPr>
        <w:pStyle w:val="commandline"/>
      </w:pPr>
      <w:r>
        <w:t xml:space="preserve">udp = </w:t>
      </w:r>
      <w:r w:rsidRPr="00483775">
        <w:rPr>
          <w:highlight w:val="yellow"/>
        </w:rPr>
        <w:t>udpPort</w:t>
      </w:r>
    </w:p>
    <w:p w:rsidR="00483775" w:rsidRDefault="00483775" w:rsidP="00483775">
      <w:pPr>
        <w:pStyle w:val="commandline"/>
      </w:pPr>
      <w:r>
        <w:t xml:space="preserve">    </w:t>
      </w:r>
    </w:p>
    <w:p w:rsidR="00483775" w:rsidRDefault="00483775" w:rsidP="00483775">
      <w:pPr>
        <w:pStyle w:val="commandline"/>
      </w:pPr>
      <w:r>
        <w:t xml:space="preserve">    [[3620]]</w:t>
      </w:r>
    </w:p>
    <w:p w:rsidR="00483775" w:rsidRDefault="00483775" w:rsidP="00483775">
      <w:pPr>
        <w:pStyle w:val="commandline"/>
      </w:pPr>
      <w:r>
        <w:t xml:space="preserve">        image = /opt/7200-images/c3620-i-mz.123-22.bin.unp</w:t>
      </w:r>
    </w:p>
    <w:p w:rsidR="00483775" w:rsidRDefault="00483775" w:rsidP="00483775">
      <w:pPr>
        <w:pStyle w:val="commandline"/>
      </w:pPr>
      <w:r>
        <w:t xml:space="preserve">    </w:t>
      </w:r>
    </w:p>
    <w:p w:rsidR="00483775" w:rsidRDefault="00483775" w:rsidP="00483775">
      <w:pPr>
        <w:pStyle w:val="commandline"/>
      </w:pPr>
      <w:r>
        <w:t xml:space="preserve">    [[ROUTER R1]]</w:t>
      </w:r>
    </w:p>
    <w:p w:rsidR="00483775" w:rsidRDefault="00483775" w:rsidP="00483775">
      <w:pPr>
        <w:pStyle w:val="commandline"/>
      </w:pPr>
      <w:r>
        <w:t xml:space="preserve">      s1/0 = R2 s1/0</w:t>
      </w:r>
    </w:p>
    <w:p w:rsidR="00483775" w:rsidRDefault="00483775" w:rsidP="00483775">
      <w:pPr>
        <w:pStyle w:val="commandline"/>
      </w:pPr>
      <w:r>
        <w:tab/>
        <w:t xml:space="preserve">console = </w:t>
      </w:r>
      <w:r w:rsidRPr="00483775">
        <w:rPr>
          <w:highlight w:val="yellow"/>
        </w:rPr>
        <w:t>consPort1</w:t>
      </w:r>
    </w:p>
    <w:p w:rsidR="00483775" w:rsidRDefault="00483775" w:rsidP="00483775">
      <w:pPr>
        <w:pStyle w:val="commandline"/>
      </w:pPr>
    </w:p>
    <w:p w:rsidR="00483775" w:rsidRDefault="00483775" w:rsidP="00483775">
      <w:pPr>
        <w:pStyle w:val="commandline"/>
      </w:pPr>
      <w:r>
        <w:t xml:space="preserve">    [[ROUTER R2]]</w:t>
      </w:r>
    </w:p>
    <w:p w:rsidR="00483775" w:rsidRDefault="00483775" w:rsidP="00483775">
      <w:pPr>
        <w:pStyle w:val="commandline"/>
      </w:pPr>
      <w:r>
        <w:t xml:space="preserve">      console = </w:t>
      </w:r>
      <w:r w:rsidRPr="00483775">
        <w:rPr>
          <w:highlight w:val="yellow"/>
        </w:rPr>
        <w:t>consPort2</w:t>
      </w:r>
    </w:p>
    <w:p w:rsidR="00483775" w:rsidRPr="00483775" w:rsidRDefault="00483775" w:rsidP="00483775"/>
    <w:p w:rsidR="00555FEF" w:rsidRDefault="00555FEF" w:rsidP="00234846">
      <w:pPr>
        <w:pStyle w:val="Nadpis2"/>
      </w:pPr>
      <w:bookmarkStart w:id="86" w:name="_Toc376799898"/>
      <w:r>
        <w:lastRenderedPageBreak/>
        <w:t xml:space="preserve">Manažment </w:t>
      </w:r>
      <w:r w:rsidR="00363506">
        <w:t xml:space="preserve">a rezervácia </w:t>
      </w:r>
      <w:r>
        <w:t>topológií</w:t>
      </w:r>
      <w:bookmarkEnd w:id="86"/>
    </w:p>
    <w:p w:rsidR="00746D48" w:rsidRDefault="00746D48" w:rsidP="00972E45">
      <w:r w:rsidRPr="00746D48">
        <w:t>Rezervačný systém funguje na princípe objednávania časových blokov pevnej dĺžky, ktorú môže z administračného menu nastaviť administr</w:t>
      </w:r>
      <w:r w:rsidRPr="00746D48">
        <w:t>á</w:t>
      </w:r>
      <w:r w:rsidRPr="00746D48">
        <w:t>tor. Zmena dĺžky blokov je vykonávaná vždy na nasledujúci týždeň a mala by sa odvíjať od zložitosti topológií preberaných daný týždeň. Študent má možnosť si objednávať ním zvolené topológie v rámci daného týždňa, s o</w:t>
      </w:r>
      <w:r w:rsidRPr="00746D48">
        <w:t>b</w:t>
      </w:r>
      <w:r w:rsidRPr="00746D48">
        <w:t>medzením niekoľko hodín týždenne. Táto hodnota je takisto určovaná a</w:t>
      </w:r>
      <w:r w:rsidRPr="00746D48">
        <w:t>d</w:t>
      </w:r>
      <w:r w:rsidRPr="00746D48">
        <w:t>ministrátorom.</w:t>
      </w:r>
    </w:p>
    <w:p w:rsidR="00972E45" w:rsidRDefault="00972E45" w:rsidP="00972E45">
      <w:r>
        <w:t xml:space="preserve">Položka Manažment topológií ponúka </w:t>
      </w:r>
      <w:r w:rsidR="00363506">
        <w:t xml:space="preserve">používateľom ViRo </w:t>
      </w:r>
      <w:r>
        <w:t xml:space="preserve">viaceré </w:t>
      </w:r>
      <w:r w:rsidR="002A20FE">
        <w:t>funkcie</w:t>
      </w:r>
      <w:r w:rsidR="00363506">
        <w:t>,</w:t>
      </w:r>
      <w:r w:rsidR="002A20FE">
        <w:t xml:space="preserve"> ako:</w:t>
      </w:r>
    </w:p>
    <w:p w:rsidR="002A20FE" w:rsidRDefault="002A20FE" w:rsidP="002A20FE">
      <w:pPr>
        <w:pStyle w:val="ZPOdrky1rovne"/>
      </w:pPr>
      <w:r>
        <w:t>Prehľad o všetkých dostupných topológiach v systéme.</w:t>
      </w:r>
    </w:p>
    <w:p w:rsidR="006A46E0" w:rsidRDefault="006A46E0" w:rsidP="006A46E0">
      <w:pPr>
        <w:pStyle w:val="ZPOdrky1rovne"/>
      </w:pPr>
      <w:r>
        <w:t>Možnosť rezervovať vybranú topológiu na špecifický termín.</w:t>
      </w:r>
    </w:p>
    <w:p w:rsidR="002A20FE" w:rsidRDefault="006A46E0" w:rsidP="002A20FE">
      <w:pPr>
        <w:pStyle w:val="ZPOdrky1rovne"/>
      </w:pPr>
      <w:r>
        <w:t xml:space="preserve">Informácia </w:t>
      </w:r>
      <w:r w:rsidR="002A20FE">
        <w:t>o rezervovaných topol</w:t>
      </w:r>
      <w:r w:rsidR="00363506">
        <w:t>ógi</w:t>
      </w:r>
      <w:r w:rsidR="002A20FE">
        <w:t>ách.</w:t>
      </w:r>
    </w:p>
    <w:p w:rsidR="00D21685" w:rsidRDefault="00D21685" w:rsidP="002A20FE">
      <w:pPr>
        <w:pStyle w:val="ZPOdrky1rovne"/>
      </w:pPr>
      <w:r>
        <w:t>Spustenie topológie alebo zmazanie rezervácie.</w:t>
      </w:r>
    </w:p>
    <w:p w:rsidR="006A46E0" w:rsidRDefault="006A46E0" w:rsidP="006A46E0">
      <w:pPr>
        <w:pStyle w:val="ZPOdrky1rovne"/>
      </w:pPr>
      <w:r>
        <w:t>Editácia a mazanie existujúcich topológií.</w:t>
      </w:r>
    </w:p>
    <w:p w:rsidR="00363506" w:rsidRDefault="00363506" w:rsidP="00234846">
      <w:pPr>
        <w:pStyle w:val="Nadpis3"/>
      </w:pPr>
      <w:bookmarkStart w:id="87" w:name="_Toc376799899"/>
      <w:r>
        <w:t>Prehľad dostupných topológií</w:t>
      </w:r>
      <w:bookmarkEnd w:id="87"/>
    </w:p>
    <w:p w:rsidR="00972E45" w:rsidRDefault="00972E45" w:rsidP="00972E45">
      <w:r>
        <w:t xml:space="preserve">Základnou funkciou je ponúknuť </w:t>
      </w:r>
      <w:r w:rsidR="00363506">
        <w:t>všetkým používateľom ViRo (št</w:t>
      </w:r>
      <w:r w:rsidR="00363506">
        <w:t>u</w:t>
      </w:r>
      <w:r w:rsidR="00363506">
        <w:t xml:space="preserve">dent/učiteľ/administrátor) </w:t>
      </w:r>
      <w:r>
        <w:t>informáciu o všetkých topológiách vložených do systému, ktoré si študent môže vybrať a zarezervovať na precvičovanie.  Táto informácia je d</w:t>
      </w:r>
      <w:r>
        <w:t>o</w:t>
      </w:r>
      <w:r>
        <w:t xml:space="preserve">stupná v časti s nadpisom </w:t>
      </w:r>
      <w:r w:rsidRPr="00972E45">
        <w:rPr>
          <w:b/>
        </w:rPr>
        <w:t xml:space="preserve">Dostupné </w:t>
      </w:r>
      <w:proofErr w:type="spellStart"/>
      <w:r w:rsidRPr="00972E45">
        <w:rPr>
          <w:b/>
        </w:rPr>
        <w:t>topológie</w:t>
      </w:r>
      <w:proofErr w:type="spellEnd"/>
      <w:r>
        <w:rPr>
          <w:b/>
        </w:rPr>
        <w:t xml:space="preserve"> </w:t>
      </w:r>
      <w:r w:rsidRPr="00972E45">
        <w:t>(</w:t>
      </w:r>
      <w:r>
        <w:fldChar w:fldCharType="begin"/>
      </w:r>
      <w:r>
        <w:instrText xml:space="preserve"> REF _Ref376633103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14</w:t>
      </w:r>
      <w:r>
        <w:fldChar w:fldCharType="end"/>
      </w:r>
      <w:r w:rsidRPr="00972E45">
        <w:t>)</w:t>
      </w:r>
      <w:r>
        <w:t>.</w:t>
      </w:r>
    </w:p>
    <w:p w:rsidR="00234846" w:rsidRDefault="00234846" w:rsidP="00234846">
      <w:pPr>
        <w:pStyle w:val="Nadpis3"/>
      </w:pPr>
      <w:bookmarkStart w:id="88" w:name="_Toc376799900"/>
      <w:r>
        <w:t>Rezervovanie topológie</w:t>
      </w:r>
      <w:bookmarkEnd w:id="88"/>
    </w:p>
    <w:p w:rsidR="00363506" w:rsidRDefault="00363506" w:rsidP="00363506">
      <w:r>
        <w:t xml:space="preserve">Zo zoznamu topológií si používatelia môžu vybrať konkrétnu topológiu podľa zamerania a potreby precvičenia špecifickej problematiky a zarezervovať si v systéme termín, kedy bude daná topológia vyhradená na spustenie a študent bude môcť s ňou pracovať. </w:t>
      </w:r>
      <w:r w:rsidR="00234846">
        <w:t xml:space="preserve">Rezerváciu </w:t>
      </w:r>
      <w:r>
        <w:t xml:space="preserve">je možné </w:t>
      </w:r>
      <w:r w:rsidR="00234846">
        <w:t xml:space="preserve">vykonať </w:t>
      </w:r>
      <w:r>
        <w:t xml:space="preserve">kliknutím na </w:t>
      </w:r>
      <w:r w:rsidRPr="00363506">
        <w:rPr>
          <w:b/>
        </w:rPr>
        <w:t>akciu Rezervácia</w:t>
      </w:r>
      <w:r>
        <w:t xml:space="preserve"> (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Rese</w:t>
      </w:r>
      <w:r>
        <w:t>r</w:t>
      </w:r>
      <w:r>
        <w:t>ve</w:t>
      </w:r>
      <w:proofErr w:type="spellEnd"/>
      <w:r>
        <w:t>)</w:t>
      </w:r>
      <w:r w:rsidR="00234846">
        <w:t xml:space="preserve"> </w:t>
      </w:r>
      <w:r w:rsidR="00234846" w:rsidRPr="00972E45">
        <w:t>(</w:t>
      </w:r>
      <w:r w:rsidR="00234846">
        <w:fldChar w:fldCharType="begin"/>
      </w:r>
      <w:r w:rsidR="00234846">
        <w:instrText xml:space="preserve"> REF _Ref376633103 \h </w:instrText>
      </w:r>
      <w:r w:rsidR="00234846">
        <w:fldChar w:fldCharType="separate"/>
      </w:r>
      <w:r w:rsidR="00234846">
        <w:t xml:space="preserve">Obrázok </w:t>
      </w:r>
      <w:r w:rsidR="00234846">
        <w:rPr>
          <w:noProof/>
        </w:rPr>
        <w:t>6</w:t>
      </w:r>
      <w:r w:rsidR="00234846">
        <w:noBreakHyphen/>
      </w:r>
      <w:r w:rsidR="00234846">
        <w:rPr>
          <w:noProof/>
        </w:rPr>
        <w:t>14</w:t>
      </w:r>
      <w:r w:rsidR="00234846">
        <w:fldChar w:fldCharType="end"/>
      </w:r>
      <w:r w:rsidR="00234846" w:rsidRPr="00972E45">
        <w:t>)</w:t>
      </w:r>
      <w:r>
        <w:t>.</w:t>
      </w:r>
    </w:p>
    <w:p w:rsidR="006A46E0" w:rsidRPr="007D6229" w:rsidRDefault="006A46E0" w:rsidP="006A46E0">
      <w:pPr>
        <w:ind w:firstLine="0"/>
      </w:pPr>
      <w:r w:rsidRPr="007D6229">
        <w:rPr>
          <w:noProof/>
          <w:lang w:eastAsia="sk-SK"/>
        </w:rPr>
        <w:lastRenderedPageBreak/>
        <w:drawing>
          <wp:inline distT="0" distB="0" distL="0" distR="0" wp14:anchorId="7C401D71" wp14:editId="42B6673F">
            <wp:extent cx="5365982" cy="2140365"/>
            <wp:effectExtent l="19050" t="19050" r="25400" b="1270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29230" r="24536" b="5232"/>
                    <a:stretch/>
                  </pic:blipFill>
                  <pic:spPr bwMode="auto">
                    <a:xfrm>
                      <a:off x="0" y="0"/>
                      <a:ext cx="5385704" cy="2148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6E0" w:rsidRDefault="006A46E0" w:rsidP="006A46E0">
      <w:pPr>
        <w:pStyle w:val="ZPPopisobrzkatabuky"/>
      </w:pPr>
      <w:bookmarkStart w:id="89" w:name="_Ref376633103"/>
      <w:bookmarkStart w:id="90" w:name="_Toc376799929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14</w:t>
        </w:r>
      </w:fldSimple>
      <w:bookmarkEnd w:id="89"/>
      <w:r>
        <w:t xml:space="preserve"> </w:t>
      </w:r>
      <w:r w:rsidRPr="00667DA4">
        <w:t xml:space="preserve">Používanie ViRo - </w:t>
      </w:r>
      <w:r>
        <w:t>manažment topológií a ich rezervácia</w:t>
      </w:r>
      <w:bookmarkEnd w:id="90"/>
    </w:p>
    <w:p w:rsidR="006A46E0" w:rsidRDefault="006A46E0" w:rsidP="006A46E0">
      <w:pPr>
        <w:pStyle w:val="Nadpis3"/>
      </w:pPr>
      <w:bookmarkStart w:id="91" w:name="_Toc376799901"/>
      <w:r>
        <w:t>Informácia o rezervovaných topológiách</w:t>
      </w:r>
      <w:bookmarkEnd w:id="91"/>
    </w:p>
    <w:p w:rsidR="006A46E0" w:rsidRDefault="006A46E0" w:rsidP="006A46E0">
      <w:r>
        <w:t>Po vykonaní rezervácie majú používatelia v tomto menu poskytnut</w:t>
      </w:r>
      <w:r w:rsidR="00CA6074">
        <w:t>é</w:t>
      </w:r>
      <w:r>
        <w:t xml:space="preserve"> aj inform</w:t>
      </w:r>
      <w:r>
        <w:t>á</w:t>
      </w:r>
      <w:r>
        <w:t>ciu o nimi objednaných topológiách a časoch rezervácie, kedy s nimi budú môcť prac</w:t>
      </w:r>
      <w:r>
        <w:t>o</w:t>
      </w:r>
      <w:r>
        <w:t xml:space="preserve">vať. Táto info je poskytnutá v časti </w:t>
      </w:r>
      <w:r w:rsidRPr="006A46E0">
        <w:rPr>
          <w:b/>
        </w:rPr>
        <w:t>Objednan</w:t>
      </w:r>
      <w:r>
        <w:rPr>
          <w:b/>
        </w:rPr>
        <w:t xml:space="preserve">é </w:t>
      </w:r>
      <w:proofErr w:type="spellStart"/>
      <w:r w:rsidRPr="006A46E0">
        <w:rPr>
          <w:b/>
        </w:rPr>
        <w:t>top</w:t>
      </w:r>
      <w:r w:rsidRPr="006A46E0">
        <w:rPr>
          <w:b/>
        </w:rPr>
        <w:t>o</w:t>
      </w:r>
      <w:r w:rsidRPr="006A46E0">
        <w:rPr>
          <w:b/>
        </w:rPr>
        <w:t>lógie</w:t>
      </w:r>
      <w:proofErr w:type="spellEnd"/>
      <w:r>
        <w:rPr>
          <w:b/>
        </w:rPr>
        <w:t xml:space="preserve"> </w:t>
      </w:r>
      <w:r>
        <w:t>(</w:t>
      </w:r>
      <w:r>
        <w:fldChar w:fldCharType="begin"/>
      </w:r>
      <w:r>
        <w:instrText xml:space="preserve"> REF _Ref376634528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15</w:t>
      </w:r>
      <w:r>
        <w:fldChar w:fldCharType="end"/>
      </w:r>
      <w:r>
        <w:t xml:space="preserve">). </w:t>
      </w:r>
    </w:p>
    <w:p w:rsidR="006A46E0" w:rsidRPr="007D6229" w:rsidRDefault="006A46E0" w:rsidP="006A46E0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6AA3A4A4" wp14:editId="22F00FBB">
            <wp:extent cx="5303520" cy="2058082"/>
            <wp:effectExtent l="19050" t="19050" r="11430" b="1841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32467" r="24255"/>
                    <a:stretch/>
                  </pic:blipFill>
                  <pic:spPr bwMode="auto">
                    <a:xfrm>
                      <a:off x="0" y="0"/>
                      <a:ext cx="5310644" cy="2060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6E0" w:rsidRDefault="006A46E0" w:rsidP="006A46E0">
      <w:pPr>
        <w:pStyle w:val="ZPPopisobrzkatabuky"/>
      </w:pPr>
      <w:bookmarkStart w:id="92" w:name="_Ref376634528"/>
      <w:bookmarkStart w:id="93" w:name="_Toc376799930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15</w:t>
        </w:r>
      </w:fldSimple>
      <w:bookmarkEnd w:id="92"/>
      <w:r>
        <w:t xml:space="preserve"> </w:t>
      </w:r>
      <w:r w:rsidRPr="00361699">
        <w:t xml:space="preserve">Používanie ViRo - </w:t>
      </w:r>
      <w:r>
        <w:t>objednané topológie</w:t>
      </w:r>
      <w:bookmarkEnd w:id="93"/>
    </w:p>
    <w:p w:rsidR="00FB2BC2" w:rsidRDefault="005C58B1" w:rsidP="00FB2BC2">
      <w:pPr>
        <w:pStyle w:val="Nadpis3"/>
      </w:pPr>
      <w:bookmarkStart w:id="94" w:name="_Toc376799902"/>
      <w:r>
        <w:t>Spustenie rezervovanej topoló</w:t>
      </w:r>
      <w:r w:rsidR="00FB2BC2">
        <w:t>gie alebo mazanie reze</w:t>
      </w:r>
      <w:r w:rsidR="00FB2BC2">
        <w:t>r</w:t>
      </w:r>
      <w:r w:rsidR="00FB2BC2">
        <w:t>vácie</w:t>
      </w:r>
      <w:bookmarkEnd w:id="94"/>
    </w:p>
    <w:p w:rsidR="005C58B1" w:rsidRPr="005C58B1" w:rsidRDefault="005C58B1" w:rsidP="005C58B1">
      <w:r>
        <w:t>Po vykonaní rezervácie môže používateľ  vykonať nad rezervovanou topológiou dve akcie, spustiť zarezervovanú topológiu alebo zmazať rezerváciu. Spustenie topol</w:t>
      </w:r>
      <w:r>
        <w:t>ó</w:t>
      </w:r>
      <w:r>
        <w:t>gie bude povolené len v čase, ktorý odpovedá reze</w:t>
      </w:r>
      <w:r>
        <w:t>r</w:t>
      </w:r>
      <w:r>
        <w:t>vácií (</w:t>
      </w:r>
      <w:r>
        <w:fldChar w:fldCharType="begin"/>
      </w:r>
      <w:r>
        <w:instrText xml:space="preserve"> REF _Ref376634528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15</w:t>
      </w:r>
      <w:r>
        <w:fldChar w:fldCharType="end"/>
      </w:r>
      <w:r>
        <w:t>).</w:t>
      </w:r>
      <w:r w:rsidR="00741EF0">
        <w:t xml:space="preserve"> Po úspešnom </w:t>
      </w:r>
      <w:r w:rsidR="00741EF0">
        <w:lastRenderedPageBreak/>
        <w:t>spustení topológie bude môcť používateľ s ňou pracovať cez položka Bežiaca topol</w:t>
      </w:r>
      <w:r w:rsidR="00741EF0">
        <w:t>ó</w:t>
      </w:r>
      <w:r w:rsidR="00741EF0">
        <w:t>gia/Running topology.</w:t>
      </w:r>
    </w:p>
    <w:p w:rsidR="006A46E0" w:rsidRDefault="006A46E0" w:rsidP="006A46E0">
      <w:pPr>
        <w:pStyle w:val="Nadpis3"/>
      </w:pPr>
      <w:bookmarkStart w:id="95" w:name="_Toc376799903"/>
      <w:r>
        <w:t>Editácia a mazanie existujúcich topológií</w:t>
      </w:r>
      <w:bookmarkEnd w:id="95"/>
    </w:p>
    <w:p w:rsidR="006A46E0" w:rsidRPr="006A46E0" w:rsidRDefault="006A46E0" w:rsidP="006A46E0">
      <w:r>
        <w:t xml:space="preserve">Poslednou funkciou tu ponúkanou je možnosť pre používateľov s právami učiteľ a administrátor vykonať editáciu alebo mazanie </w:t>
      </w:r>
      <w:r w:rsidR="00D832C8">
        <w:t xml:space="preserve">topológií pridaných do systému. Akcie sa vykonajú kliknutím na akciu </w:t>
      </w:r>
      <w:r w:rsidR="00D832C8" w:rsidRPr="00D832C8">
        <w:rPr>
          <w:b/>
        </w:rPr>
        <w:t>Edit</w:t>
      </w:r>
      <w:r w:rsidR="00D832C8">
        <w:t xml:space="preserve"> alebo akciu </w:t>
      </w:r>
      <w:r w:rsidR="00D832C8">
        <w:rPr>
          <w:b/>
        </w:rPr>
        <w:t xml:space="preserve">Delete </w:t>
      </w:r>
      <w:r w:rsidR="00D832C8" w:rsidRPr="00D832C8">
        <w:t>v riadku</w:t>
      </w:r>
      <w:r w:rsidR="00D832C8">
        <w:rPr>
          <w:b/>
        </w:rPr>
        <w:t xml:space="preserve"> </w:t>
      </w:r>
      <w:r w:rsidR="00D832C8">
        <w:t>pri vybra</w:t>
      </w:r>
      <w:r w:rsidR="00845F8C">
        <w:t xml:space="preserve">tej </w:t>
      </w:r>
      <w:proofErr w:type="spellStart"/>
      <w:r w:rsidR="00845F8C">
        <w:t>topol</w:t>
      </w:r>
      <w:r w:rsidR="00D832C8">
        <w:t>ógií</w:t>
      </w:r>
      <w:proofErr w:type="spellEnd"/>
      <w:r w:rsidR="00D832C8">
        <w:t xml:space="preserve"> </w:t>
      </w:r>
      <w:r w:rsidR="00D832C8" w:rsidRPr="00972E45">
        <w:t>(</w:t>
      </w:r>
      <w:r w:rsidR="00D832C8">
        <w:fldChar w:fldCharType="begin"/>
      </w:r>
      <w:r w:rsidR="00D832C8">
        <w:instrText xml:space="preserve"> REF _Ref376633103 \h </w:instrText>
      </w:r>
      <w:r w:rsidR="00D832C8">
        <w:fldChar w:fldCharType="separate"/>
      </w:r>
      <w:r w:rsidR="00D832C8">
        <w:t xml:space="preserve">Obrázok </w:t>
      </w:r>
      <w:r w:rsidR="00D832C8">
        <w:rPr>
          <w:noProof/>
        </w:rPr>
        <w:t>6</w:t>
      </w:r>
      <w:r w:rsidR="00D832C8">
        <w:noBreakHyphen/>
      </w:r>
      <w:r w:rsidR="00D832C8">
        <w:rPr>
          <w:noProof/>
        </w:rPr>
        <w:t>14</w:t>
      </w:r>
      <w:r w:rsidR="00D832C8">
        <w:fldChar w:fldCharType="end"/>
      </w:r>
      <w:r w:rsidR="00D832C8" w:rsidRPr="00972E45">
        <w:t>)</w:t>
      </w:r>
      <w:r w:rsidR="00D832C8">
        <w:t xml:space="preserve"> (</w:t>
      </w:r>
      <w:r w:rsidR="00D832C8">
        <w:fldChar w:fldCharType="begin"/>
      </w:r>
      <w:r w:rsidR="00D832C8">
        <w:instrText xml:space="preserve"> REF _Ref376634528 \h </w:instrText>
      </w:r>
      <w:r w:rsidR="00D832C8">
        <w:fldChar w:fldCharType="separate"/>
      </w:r>
      <w:r w:rsidR="00D832C8">
        <w:t xml:space="preserve">Obrázok </w:t>
      </w:r>
      <w:r w:rsidR="00D832C8">
        <w:rPr>
          <w:noProof/>
        </w:rPr>
        <w:t>6</w:t>
      </w:r>
      <w:r w:rsidR="00D832C8">
        <w:noBreakHyphen/>
      </w:r>
      <w:r w:rsidR="00D832C8">
        <w:rPr>
          <w:noProof/>
        </w:rPr>
        <w:t>15</w:t>
      </w:r>
      <w:r w:rsidR="00D832C8">
        <w:fldChar w:fldCharType="end"/>
      </w:r>
      <w:r w:rsidR="00D832C8">
        <w:t>).</w:t>
      </w:r>
    </w:p>
    <w:p w:rsidR="00363506" w:rsidRDefault="006A46E0" w:rsidP="006A46E0">
      <w:pPr>
        <w:pStyle w:val="Nadpis2"/>
      </w:pPr>
      <w:bookmarkStart w:id="96" w:name="_Toc376799904"/>
      <w:r>
        <w:t xml:space="preserve">Manažment </w:t>
      </w:r>
      <w:r w:rsidR="005A247C">
        <w:t>rezervácií</w:t>
      </w:r>
      <w:r>
        <w:t xml:space="preserve"> - i</w:t>
      </w:r>
      <w:r w:rsidR="00234846">
        <w:t>nformácia o objednaných topol</w:t>
      </w:r>
      <w:r w:rsidR="00234846">
        <w:t>ó</w:t>
      </w:r>
      <w:r w:rsidR="00234846">
        <w:t>giách</w:t>
      </w:r>
      <w:bookmarkEnd w:id="96"/>
      <w:r w:rsidR="00234846">
        <w:t xml:space="preserve"> </w:t>
      </w:r>
    </w:p>
    <w:p w:rsidR="006A46E0" w:rsidRPr="007D6229" w:rsidRDefault="004602D1" w:rsidP="006717B2">
      <w:r>
        <w:t>Položka Manažment rezervácií/Reservation Management p</w:t>
      </w:r>
      <w:r w:rsidR="00CA6074">
        <w:t xml:space="preserve">oskytuje </w:t>
      </w:r>
      <w:r>
        <w:t xml:space="preserve">informačný </w:t>
      </w:r>
      <w:r w:rsidR="00CA6074">
        <w:t>prehľad o</w:t>
      </w:r>
      <w:r>
        <w:t xml:space="preserve"> všetkých </w:t>
      </w:r>
      <w:r w:rsidR="00CA6074">
        <w:t xml:space="preserve">rezerváciách </w:t>
      </w:r>
      <w:r>
        <w:t xml:space="preserve">používateľov vykonaných </w:t>
      </w:r>
      <w:r w:rsidR="00CA6074">
        <w:t>v systém</w:t>
      </w:r>
      <w:r>
        <w:t>e</w:t>
      </w:r>
      <w:r w:rsidR="00CA6074">
        <w:t xml:space="preserve"> a</w:t>
      </w:r>
      <w:r>
        <w:t> pre používat</w:t>
      </w:r>
      <w:r>
        <w:t>e</w:t>
      </w:r>
      <w:r>
        <w:t xml:space="preserve">ľov správami poskytuje </w:t>
      </w:r>
      <w:r w:rsidR="00CA6074">
        <w:t>možnosť k</w:t>
      </w:r>
      <w:r>
        <w:t xml:space="preserve"> vykonaniu </w:t>
      </w:r>
      <w:r w:rsidR="00CA6074">
        <w:t xml:space="preserve">ich </w:t>
      </w:r>
      <w:r>
        <w:t>z</w:t>
      </w:r>
      <w:r w:rsidR="00CA6074">
        <w:t>ruše</w:t>
      </w:r>
      <w:r>
        <w:t>nia (</w:t>
      </w:r>
      <w:r>
        <w:fldChar w:fldCharType="begin"/>
      </w:r>
      <w:r>
        <w:instrText xml:space="preserve"> REF _Ref376687299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16</w:t>
      </w:r>
      <w:r>
        <w:fldChar w:fldCharType="end"/>
      </w:r>
      <w:r>
        <w:t>)</w:t>
      </w:r>
      <w:r w:rsidR="00CA6074">
        <w:t>.</w:t>
      </w:r>
    </w:p>
    <w:p w:rsidR="005C73CE" w:rsidRPr="007D6229" w:rsidRDefault="005C73CE" w:rsidP="00CA6074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6E983ED7" wp14:editId="61AFAA00">
            <wp:extent cx="5327462" cy="2042160"/>
            <wp:effectExtent l="19050" t="19050" r="26035" b="1524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38341" r="24260"/>
                    <a:stretch/>
                  </pic:blipFill>
                  <pic:spPr bwMode="auto">
                    <a:xfrm>
                      <a:off x="0" y="0"/>
                      <a:ext cx="5324331" cy="204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CE" w:rsidRPr="007D6229" w:rsidRDefault="005A247C" w:rsidP="005A247C">
      <w:pPr>
        <w:pStyle w:val="ZPPopisobrzkatabuky"/>
      </w:pPr>
      <w:bookmarkStart w:id="97" w:name="_Ref376687299"/>
      <w:bookmarkStart w:id="98" w:name="_Toc376799931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16</w:t>
        </w:r>
      </w:fldSimple>
      <w:bookmarkEnd w:id="97"/>
      <w:r>
        <w:t xml:space="preserve"> </w:t>
      </w:r>
      <w:r w:rsidRPr="00073980">
        <w:t xml:space="preserve">Používanie ViRo - </w:t>
      </w:r>
      <w:r>
        <w:t>manažment rezervácií</w:t>
      </w:r>
      <w:bookmarkEnd w:id="98"/>
    </w:p>
    <w:p w:rsidR="004602D1" w:rsidRDefault="004602D1" w:rsidP="004602D1">
      <w:pPr>
        <w:pStyle w:val="Nadpis2"/>
      </w:pPr>
      <w:bookmarkStart w:id="99" w:name="_Toc376799905"/>
      <w:r>
        <w:t xml:space="preserve">Zoznam </w:t>
      </w:r>
      <w:r w:rsidR="00F563DF">
        <w:t>spustených</w:t>
      </w:r>
      <w:r>
        <w:t xml:space="preserve"> topológií</w:t>
      </w:r>
      <w:bookmarkEnd w:id="99"/>
      <w:r w:rsidRPr="007D6229">
        <w:t xml:space="preserve"> </w:t>
      </w:r>
    </w:p>
    <w:p w:rsidR="00525DBE" w:rsidRDefault="004602D1" w:rsidP="006717B2">
      <w:r>
        <w:t xml:space="preserve">Položka Zoznam </w:t>
      </w:r>
      <w:r w:rsidR="00F563DF">
        <w:t>spustených</w:t>
      </w:r>
      <w:r>
        <w:t xml:space="preserve"> topológií/List of running topology ponúka inform</w:t>
      </w:r>
      <w:r>
        <w:t>á</w:t>
      </w:r>
      <w:r>
        <w:t>ciu s prehľadom v systéme aktuálne spustených topológií. Info</w:t>
      </w:r>
      <w:r>
        <w:t>r</w:t>
      </w:r>
      <w:r>
        <w:t xml:space="preserve">mácie sú usporiadané v tabuľkovom výpise, ktorý informuje aký používateľ má spustenú ktorú topológiu, aké </w:t>
      </w:r>
      <w:r>
        <w:lastRenderedPageBreak/>
        <w:t>porty sú</w:t>
      </w:r>
      <w:r w:rsidR="00525DBE">
        <w:t xml:space="preserve"> jej</w:t>
      </w:r>
      <w:r>
        <w:t xml:space="preserve"> priradené aplikáciou ViRo.  </w:t>
      </w:r>
      <w:r w:rsidR="00F563DF">
        <w:t>Používateľ študent vidí len svoju spustenú top</w:t>
      </w:r>
      <w:r w:rsidR="00F563DF">
        <w:t>o</w:t>
      </w:r>
      <w:r w:rsidR="00F563DF">
        <w:t>lógiu, používateľ Uč</w:t>
      </w:r>
      <w:r w:rsidR="00F563DF">
        <w:t>i</w:t>
      </w:r>
      <w:r w:rsidR="00F563DF">
        <w:t xml:space="preserve">teľ/administrátor vidí všetky aktuálne spustené topológie. </w:t>
      </w:r>
    </w:p>
    <w:p w:rsidR="005C73CE" w:rsidRPr="007D6229" w:rsidRDefault="00F563DF" w:rsidP="006717B2">
      <w:r>
        <w:t>Akciou Stop môže prihlásený používateľ zastaviť svoju bežiacu topológiu, použ</w:t>
      </w:r>
      <w:r>
        <w:t>í</w:t>
      </w:r>
      <w:r>
        <w:t>vateľ v skupine Učiteľ/Administrátor môže zastaviť spustenú topológiu aj študentovi (</w:t>
      </w:r>
      <w:r>
        <w:fldChar w:fldCharType="begin"/>
      </w:r>
      <w:r>
        <w:instrText xml:space="preserve"> REF _Ref376687734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17</w:t>
      </w:r>
      <w:r>
        <w:fldChar w:fldCharType="end"/>
      </w:r>
      <w:r>
        <w:t>).</w:t>
      </w:r>
    </w:p>
    <w:p w:rsidR="005C73CE" w:rsidRPr="007D6229" w:rsidRDefault="005C73CE" w:rsidP="004602D1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2B19B16C" wp14:editId="13B83389">
            <wp:extent cx="5339333" cy="2080260"/>
            <wp:effectExtent l="19050" t="19050" r="13970" b="1524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37314" r="23828"/>
                    <a:stretch/>
                  </pic:blipFill>
                  <pic:spPr bwMode="auto">
                    <a:xfrm>
                      <a:off x="0" y="0"/>
                      <a:ext cx="5372222" cy="2093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CE" w:rsidRDefault="00F563DF" w:rsidP="00F563DF">
      <w:pPr>
        <w:pStyle w:val="ZPPopisobrzkatabuky"/>
      </w:pPr>
      <w:bookmarkStart w:id="100" w:name="_Ref376687734"/>
      <w:bookmarkStart w:id="101" w:name="_Toc376799932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17</w:t>
        </w:r>
      </w:fldSimple>
      <w:bookmarkEnd w:id="100"/>
      <w:r>
        <w:t xml:space="preserve"> </w:t>
      </w:r>
      <w:r w:rsidRPr="00E45E7F">
        <w:t xml:space="preserve">Používanie ViRo - </w:t>
      </w:r>
      <w:r>
        <w:t>zoznam spustených topológií</w:t>
      </w:r>
      <w:bookmarkEnd w:id="101"/>
    </w:p>
    <w:p w:rsidR="00BF124A" w:rsidRDefault="0013433E" w:rsidP="00BF124A">
      <w:pPr>
        <w:pStyle w:val="Nadpis2"/>
      </w:pPr>
      <w:bookmarkStart w:id="102" w:name="_Toc376799906"/>
      <w:r>
        <w:t>Prístup k spustenej topológií</w:t>
      </w:r>
      <w:r w:rsidR="00746D48">
        <w:t xml:space="preserve"> a práca so zariadeniami</w:t>
      </w:r>
      <w:bookmarkEnd w:id="102"/>
    </w:p>
    <w:p w:rsidR="005C73CE" w:rsidRPr="007D6229" w:rsidRDefault="00BF124A" w:rsidP="00BF124A">
      <w:r>
        <w:t>Položka Spustená topológia/Running topology umožňuje prístup k zariadeniam (smerovačom), ktoré sú dostupné po spustení zarezervovanej topológie používateľom. Po spustení zarezervovanej topológie (popísane vyššie) a kliknutí na položku ViRo s názvom Spustená topológia sa iniciuje stiahnutie a spustenie Java Telnet Aplikácie, kde je potrebné je spustenie odsúhlasiť zaškrtnutím položky Accept a kliknutím na tl</w:t>
      </w:r>
      <w:r>
        <w:t>a</w:t>
      </w:r>
      <w:r>
        <w:t xml:space="preserve">čidlo </w:t>
      </w:r>
      <w:proofErr w:type="spellStart"/>
      <w:r>
        <w:t>Run</w:t>
      </w:r>
      <w:proofErr w:type="spellEnd"/>
      <w:r>
        <w:t xml:space="preserve"> (</w:t>
      </w:r>
      <w:r>
        <w:fldChar w:fldCharType="begin"/>
      </w:r>
      <w:r>
        <w:instrText xml:space="preserve"> REF _Ref376688539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18</w:t>
      </w:r>
      <w:r>
        <w:fldChar w:fldCharType="end"/>
      </w:r>
      <w:r>
        <w:t>). Treba poznamenať, že spustenie Java aplikácie je viazané na focus okna web prehliadača a v prípade kliknutia na iný link v prehliadači sa Java apl</w:t>
      </w:r>
      <w:r>
        <w:t>i</w:t>
      </w:r>
      <w:r>
        <w:t>kácia uzavrie.</w:t>
      </w:r>
    </w:p>
    <w:p w:rsidR="005C73CE" w:rsidRDefault="005C73CE" w:rsidP="006717B2">
      <w:r w:rsidRPr="007D6229">
        <w:rPr>
          <w:noProof/>
          <w:lang w:eastAsia="sk-SK"/>
        </w:rPr>
        <w:lastRenderedPageBreak/>
        <w:drawing>
          <wp:inline distT="0" distB="0" distL="0" distR="0" wp14:anchorId="1C9DC432" wp14:editId="6B7C7932">
            <wp:extent cx="4053840" cy="247650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A" w:rsidRDefault="00BF124A" w:rsidP="00BF124A">
      <w:pPr>
        <w:pStyle w:val="ZPPopisobrzkatabuky"/>
      </w:pPr>
      <w:bookmarkStart w:id="103" w:name="_Ref376688539"/>
      <w:bookmarkStart w:id="104" w:name="_Toc376799933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18</w:t>
        </w:r>
      </w:fldSimple>
      <w:bookmarkEnd w:id="103"/>
      <w:r>
        <w:t xml:space="preserve"> Používanie ViRo - spúšťanie Java Telnet aplikácie</w:t>
      </w:r>
      <w:bookmarkEnd w:id="104"/>
    </w:p>
    <w:p w:rsidR="0013433E" w:rsidRDefault="00BF124A" w:rsidP="00BF124A">
      <w:r>
        <w:t>Následne po natiahnutí Telnet aplikácie sa objaví spustená topológia so zozn</w:t>
      </w:r>
      <w:r>
        <w:t>a</w:t>
      </w:r>
      <w:r>
        <w:t xml:space="preserve">mom jej zariadení (na </w:t>
      </w:r>
      <w:r>
        <w:fldChar w:fldCharType="begin"/>
      </w:r>
      <w:r>
        <w:instrText xml:space="preserve"> REF _Ref376688806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19</w:t>
      </w:r>
      <w:r>
        <w:fldChar w:fldCharType="end"/>
      </w:r>
      <w:r w:rsidR="0013433E">
        <w:t xml:space="preserve"> Zariadenie/Device s menom </w:t>
      </w:r>
      <w:proofErr w:type="spellStart"/>
      <w:r w:rsidR="0013433E">
        <w:t>Router</w:t>
      </w:r>
      <w:proofErr w:type="spellEnd"/>
      <w:r w:rsidR="0013433E">
        <w:t xml:space="preserve"> 1 a Router 2</w:t>
      </w:r>
      <w:r>
        <w:t>)</w:t>
      </w:r>
      <w:r w:rsidR="0013433E">
        <w:t xml:space="preserve">, tlačidlom na pripojenie na konfiguračnú konzolu (Connect) zariadenia a ilustračným obrázkom topológie (za predpokladu, že bol obrázok vložený). </w:t>
      </w:r>
    </w:p>
    <w:p w:rsidR="005C73CE" w:rsidRPr="007D6229" w:rsidRDefault="0013433E" w:rsidP="00BF124A">
      <w:r>
        <w:t>Kliknutím na link „Ukonci simuláciu“ sa spustená topológia ukončí.</w:t>
      </w:r>
    </w:p>
    <w:p w:rsidR="005C73CE" w:rsidRPr="007D6229" w:rsidRDefault="00B24828" w:rsidP="00BF124A">
      <w:pPr>
        <w:ind w:firstLine="0"/>
      </w:pPr>
      <w:r w:rsidRPr="007D6229">
        <w:rPr>
          <w:noProof/>
          <w:lang w:eastAsia="sk-SK"/>
        </w:rPr>
        <w:drawing>
          <wp:inline distT="0" distB="0" distL="0" distR="0" wp14:anchorId="21425480" wp14:editId="08B0642E">
            <wp:extent cx="5388558" cy="1691616"/>
            <wp:effectExtent l="19050" t="19050" r="22225" b="2349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31274" r="20028"/>
                    <a:stretch/>
                  </pic:blipFill>
                  <pic:spPr bwMode="auto">
                    <a:xfrm>
                      <a:off x="0" y="0"/>
                      <a:ext cx="5385391" cy="1690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CE" w:rsidRPr="007D6229" w:rsidRDefault="00BF124A" w:rsidP="00BF124A">
      <w:pPr>
        <w:pStyle w:val="ZPPopisobrzkatabuky"/>
      </w:pPr>
      <w:bookmarkStart w:id="105" w:name="_Ref376688806"/>
      <w:bookmarkStart w:id="106" w:name="_Toc376799934"/>
      <w:r>
        <w:t xml:space="preserve">Obrázok </w:t>
      </w:r>
      <w:fldSimple w:instr=" STYLEREF 1 \s ">
        <w:r w:rsidR="0013433E">
          <w:rPr>
            <w:noProof/>
          </w:rPr>
          <w:t>6</w:t>
        </w:r>
      </w:fldSimple>
      <w:r w:rsidR="0013433E">
        <w:noBreakHyphen/>
      </w:r>
      <w:fldSimple w:instr=" SEQ Obrázok \* ARABIC \s 1 ">
        <w:r w:rsidR="0013433E">
          <w:rPr>
            <w:noProof/>
          </w:rPr>
          <w:t>19</w:t>
        </w:r>
      </w:fldSimple>
      <w:bookmarkEnd w:id="105"/>
      <w:r>
        <w:t xml:space="preserve"> </w:t>
      </w:r>
      <w:r w:rsidRPr="004B108C">
        <w:t xml:space="preserve">Používanie ViRo - </w:t>
      </w:r>
      <w:r>
        <w:t>spustená topológia</w:t>
      </w:r>
      <w:bookmarkEnd w:id="106"/>
    </w:p>
    <w:p w:rsidR="005C73CE" w:rsidRDefault="0013433E" w:rsidP="0013433E">
      <w:pPr>
        <w:pStyle w:val="Nadpis3"/>
      </w:pPr>
      <w:bookmarkStart w:id="107" w:name="_Toc376799907"/>
      <w:r>
        <w:t>Prístup k spusteným zariadeniam</w:t>
      </w:r>
      <w:bookmarkEnd w:id="107"/>
    </w:p>
    <w:p w:rsidR="0013433E" w:rsidRPr="0013433E" w:rsidRDefault="0013433E" w:rsidP="0013433E">
      <w:r>
        <w:t>K spusteným zariadeniam v rámci spustenej topológie je možné pristúpiť klikn</w:t>
      </w:r>
      <w:r>
        <w:t>u</w:t>
      </w:r>
      <w:r>
        <w:t>tím na tlačidlo „Connect“ pri mene spusteného zariadenia (</w:t>
      </w:r>
      <w:r>
        <w:fldChar w:fldCharType="begin"/>
      </w:r>
      <w:r>
        <w:instrText xml:space="preserve"> REF _Ref376688806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19</w:t>
      </w:r>
      <w:r>
        <w:fldChar w:fldCharType="end"/>
      </w:r>
      <w:r>
        <w:t>). Následne po kliknutí sa spustí  telnet okno, do ktorého je presmerovaná konfiguračná konzola spu</w:t>
      </w:r>
      <w:r>
        <w:t>s</w:t>
      </w:r>
      <w:r>
        <w:t>teného smerovača, v ktorej je možné vykonať jeho konfiguráciu (</w:t>
      </w:r>
      <w:r>
        <w:fldChar w:fldCharType="begin"/>
      </w:r>
      <w:r>
        <w:instrText xml:space="preserve"> REF _Ref376689278 \h </w:instrText>
      </w:r>
      <w:r>
        <w:fldChar w:fldCharType="separate"/>
      </w:r>
      <w:r>
        <w:t xml:space="preserve">Obrázok </w:t>
      </w:r>
      <w:r>
        <w:rPr>
          <w:noProof/>
        </w:rPr>
        <w:t>6</w:t>
      </w:r>
      <w:r>
        <w:noBreakHyphen/>
      </w:r>
      <w:r>
        <w:rPr>
          <w:noProof/>
        </w:rPr>
        <w:t>20</w:t>
      </w:r>
      <w:r>
        <w:fldChar w:fldCharType="end"/>
      </w:r>
      <w:r>
        <w:t>).</w:t>
      </w:r>
      <w:r w:rsidR="00086980">
        <w:t xml:space="preserve"> Uza</w:t>
      </w:r>
      <w:r w:rsidR="00086980">
        <w:t>v</w:t>
      </w:r>
      <w:r w:rsidR="00086980">
        <w:lastRenderedPageBreak/>
        <w:t>retie telnet okna n</w:t>
      </w:r>
      <w:r w:rsidR="00086980">
        <w:t>e</w:t>
      </w:r>
      <w:r w:rsidR="00086980">
        <w:t>zastaví spustený smerovač a po opätovnom jeho spustení môžeme pokrač</w:t>
      </w:r>
      <w:r w:rsidR="00086980">
        <w:t>o</w:t>
      </w:r>
      <w:r w:rsidR="00086980">
        <w:t>vať kde sme skončili.</w:t>
      </w:r>
    </w:p>
    <w:p w:rsidR="005C73CE" w:rsidRDefault="005C73CE" w:rsidP="006717B2">
      <w:r w:rsidRPr="007D6229">
        <w:rPr>
          <w:noProof/>
          <w:lang w:eastAsia="sk-SK"/>
        </w:rPr>
        <w:drawing>
          <wp:inline distT="0" distB="0" distL="0" distR="0" wp14:anchorId="57EF60F0" wp14:editId="1566C52F">
            <wp:extent cx="4579620" cy="3611880"/>
            <wp:effectExtent l="0" t="0" r="0" b="762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E" w:rsidRPr="007D6229" w:rsidRDefault="0013433E" w:rsidP="0013433E">
      <w:pPr>
        <w:pStyle w:val="ZPPopisobrzkatabuky"/>
      </w:pPr>
      <w:bookmarkStart w:id="108" w:name="_Ref376689278"/>
      <w:bookmarkStart w:id="109" w:name="_Toc376799935"/>
      <w:r>
        <w:t xml:space="preserve">Obrázok </w:t>
      </w:r>
      <w:fldSimple w:instr=" STYLEREF 1 \s ">
        <w:r>
          <w:rPr>
            <w:noProof/>
          </w:rPr>
          <w:t>6</w:t>
        </w:r>
      </w:fldSimple>
      <w:r>
        <w:noBreakHyphen/>
      </w:r>
      <w:fldSimple w:instr=" SEQ Obrázok \* ARABIC \s 1 ">
        <w:r>
          <w:rPr>
            <w:noProof/>
          </w:rPr>
          <w:t>20</w:t>
        </w:r>
      </w:fldSimple>
      <w:bookmarkEnd w:id="108"/>
      <w:r>
        <w:t xml:space="preserve"> </w:t>
      </w:r>
      <w:r w:rsidRPr="002D5373">
        <w:t xml:space="preserve">Používanie ViRo - </w:t>
      </w:r>
      <w:r>
        <w:t>prístup na konzolu zariadenia</w:t>
      </w:r>
      <w:bookmarkEnd w:id="109"/>
    </w:p>
    <w:p w:rsidR="00A954FF" w:rsidRPr="007D6229" w:rsidRDefault="00A954FF" w:rsidP="00EB7671">
      <w:pPr>
        <w:pStyle w:val="ZPNadpis1"/>
      </w:pPr>
      <w:bookmarkStart w:id="110" w:name="_Toc224306957"/>
      <w:bookmarkStart w:id="111" w:name="_Toc102191194"/>
      <w:bookmarkStart w:id="112" w:name="_Toc301739738"/>
      <w:bookmarkStart w:id="113" w:name="_Toc371592501"/>
      <w:bookmarkStart w:id="114" w:name="_Toc376799908"/>
      <w:bookmarkEnd w:id="22"/>
      <w:bookmarkEnd w:id="23"/>
      <w:bookmarkEnd w:id="24"/>
      <w:bookmarkEnd w:id="25"/>
      <w:r w:rsidRPr="007D6229">
        <w:lastRenderedPageBreak/>
        <w:t>Prílohy</w:t>
      </w:r>
      <w:bookmarkEnd w:id="110"/>
      <w:bookmarkEnd w:id="111"/>
      <w:bookmarkEnd w:id="112"/>
      <w:bookmarkEnd w:id="113"/>
      <w:bookmarkEnd w:id="114"/>
    </w:p>
    <w:p w:rsidR="004E34DC" w:rsidRPr="007D6229" w:rsidRDefault="008F4238" w:rsidP="00EB7671">
      <w:pPr>
        <w:ind w:firstLine="0"/>
      </w:pPr>
      <w:r w:rsidRPr="007D6229">
        <w:rPr>
          <w:b/>
        </w:rPr>
        <w:t xml:space="preserve">Príloha </w:t>
      </w:r>
      <w:r w:rsidR="00C91805" w:rsidRPr="007D6229">
        <w:rPr>
          <w:b/>
        </w:rPr>
        <w:t>A</w:t>
      </w:r>
      <w:r w:rsidR="0013433E">
        <w:rPr>
          <w:b/>
        </w:rPr>
        <w:t> </w:t>
      </w:r>
      <w:r w:rsidR="0013433E">
        <w:rPr>
          <w:b/>
        </w:rPr>
        <w:tab/>
      </w:r>
      <w:r w:rsidR="0013433E">
        <w:t>Zip súbor s menom dynamips.zip s aplikáciou ViRo (modul D</w:t>
      </w:r>
      <w:r w:rsidR="0013433E">
        <w:t>y</w:t>
      </w:r>
      <w:r w:rsidR="0013433E">
        <w:t>namips)</w:t>
      </w:r>
    </w:p>
    <w:p w:rsidR="000E038A" w:rsidRPr="007D6229" w:rsidRDefault="004E34DC" w:rsidP="0013433E">
      <w:pPr>
        <w:ind w:firstLine="0"/>
      </w:pPr>
      <w:r w:rsidRPr="007D6229">
        <w:rPr>
          <w:b/>
        </w:rPr>
        <w:t xml:space="preserve">Príloha </w:t>
      </w:r>
      <w:r w:rsidR="00C91805" w:rsidRPr="007D6229">
        <w:rPr>
          <w:b/>
        </w:rPr>
        <w:t>B</w:t>
      </w:r>
      <w:r w:rsidR="00BC49B4" w:rsidRPr="007D6229">
        <w:tab/>
      </w:r>
      <w:r w:rsidR="0013433E">
        <w:t>Zip súbor admin.zip s Java Telnet Application</w:t>
      </w:r>
      <w:r w:rsidR="00EF536D" w:rsidRPr="007D6229">
        <w:br w:type="page"/>
      </w:r>
    </w:p>
    <w:p w:rsidR="00551E8F" w:rsidRPr="007D6229" w:rsidRDefault="00551E8F" w:rsidP="00D42A24">
      <w:r w:rsidRPr="007D6229">
        <w:rPr>
          <w:b/>
        </w:rPr>
        <w:lastRenderedPageBreak/>
        <w:t xml:space="preserve">Príloha </w:t>
      </w:r>
      <w:r w:rsidR="00C91805" w:rsidRPr="007D6229">
        <w:rPr>
          <w:b/>
        </w:rPr>
        <w:t>A</w:t>
      </w:r>
      <w:r w:rsidRPr="007D6229">
        <w:t xml:space="preserve"> </w:t>
      </w:r>
      <w:r w:rsidR="00BC49B4" w:rsidRPr="007D6229">
        <w:tab/>
      </w:r>
      <w:r w:rsidR="00535207">
        <w:t xml:space="preserve">Zdrojové súbory aplikácie </w:t>
      </w:r>
      <w:proofErr w:type="spellStart"/>
      <w:r w:rsidR="00535207">
        <w:t>ViRo</w:t>
      </w:r>
      <w:proofErr w:type="spellEnd"/>
    </w:p>
    <w:p w:rsidR="00BC49B4" w:rsidRDefault="00535207" w:rsidP="00D42A24">
      <w:r>
        <w:t xml:space="preserve">Táto príloha obsahuje vzorové súbory aplikácie </w:t>
      </w:r>
      <w:proofErr w:type="spellStart"/>
      <w:r>
        <w:t>ViRo</w:t>
      </w:r>
      <w:proofErr w:type="spellEnd"/>
      <w:r>
        <w:t xml:space="preserve"> (modulu </w:t>
      </w:r>
      <w:proofErr w:type="spellStart"/>
      <w:r>
        <w:t>dynamips</w:t>
      </w:r>
      <w:proofErr w:type="spellEnd"/>
      <w:r>
        <w:t xml:space="preserve"> pre CMS </w:t>
      </w:r>
      <w:proofErr w:type="spellStart"/>
      <w:r>
        <w:t>Drupal</w:t>
      </w:r>
      <w:proofErr w:type="spellEnd"/>
      <w:r>
        <w:t xml:space="preserve">) vo forme vloženého súboru </w:t>
      </w:r>
      <w:proofErr w:type="spellStart"/>
      <w:r>
        <w:t>dynamips.zip</w:t>
      </w:r>
      <w:proofErr w:type="spellEnd"/>
      <w:r w:rsidR="00BC49B4" w:rsidRPr="007D6229">
        <w:t>.</w:t>
      </w:r>
    </w:p>
    <w:p w:rsidR="00535207" w:rsidRDefault="00D05D08" w:rsidP="00535207">
      <w:pPr>
        <w:ind w:firstLine="0"/>
      </w:pPr>
      <w:r>
        <w:object w:dxaOrig="1513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50" o:title=""/>
          </v:shape>
          <o:OLEObject Type="Embed" ProgID="Package" ShapeID="_x0000_i1025" DrawAspect="Icon" ObjectID="_1450541751" r:id="rId51"/>
        </w:object>
      </w:r>
    </w:p>
    <w:p w:rsidR="00535207" w:rsidRPr="007D6229" w:rsidRDefault="00535207" w:rsidP="00D42A24"/>
    <w:p w:rsidR="005C0C79" w:rsidRPr="007D6229" w:rsidRDefault="00EF536D" w:rsidP="00D42A24">
      <w:r w:rsidRPr="007D6229">
        <w:rPr>
          <w:b/>
        </w:rPr>
        <w:br w:type="page"/>
      </w:r>
      <w:r w:rsidR="005C0C79" w:rsidRPr="007D6229">
        <w:rPr>
          <w:b/>
        </w:rPr>
        <w:lastRenderedPageBreak/>
        <w:t xml:space="preserve">Príloha </w:t>
      </w:r>
      <w:r w:rsidR="00C91805" w:rsidRPr="007D6229">
        <w:rPr>
          <w:b/>
        </w:rPr>
        <w:t>B</w:t>
      </w:r>
      <w:r w:rsidR="00BC49B4" w:rsidRPr="007D6229">
        <w:tab/>
      </w:r>
      <w:proofErr w:type="spellStart"/>
      <w:r w:rsidR="00AE0707">
        <w:t>Java</w:t>
      </w:r>
      <w:proofErr w:type="spellEnd"/>
      <w:r w:rsidR="00AE0707">
        <w:t xml:space="preserve"> </w:t>
      </w:r>
      <w:proofErr w:type="spellStart"/>
      <w:r w:rsidR="00AE0707">
        <w:t>Telnet</w:t>
      </w:r>
      <w:proofErr w:type="spellEnd"/>
      <w:r w:rsidR="00AE0707">
        <w:t xml:space="preserve"> </w:t>
      </w:r>
      <w:proofErr w:type="spellStart"/>
      <w:r w:rsidR="00AE0707">
        <w:t>Application</w:t>
      </w:r>
      <w:proofErr w:type="spellEnd"/>
    </w:p>
    <w:p w:rsidR="00AE0707" w:rsidRDefault="00AE0707" w:rsidP="00AE0707">
      <w:r>
        <w:t xml:space="preserve">Táto príloha obsahuje </w:t>
      </w:r>
      <w:proofErr w:type="spellStart"/>
      <w:r>
        <w:t>telnet</w:t>
      </w:r>
      <w:proofErr w:type="spellEnd"/>
      <w:r>
        <w:t xml:space="preserve"> aplikáciu napísanú v jazyku </w:t>
      </w:r>
      <w:proofErr w:type="spellStart"/>
      <w:r>
        <w:t>Java</w:t>
      </w:r>
      <w:proofErr w:type="spellEnd"/>
      <w:r>
        <w:t xml:space="preserve"> vo forme vložen</w:t>
      </w:r>
      <w:r>
        <w:t>é</w:t>
      </w:r>
      <w:r>
        <w:t xml:space="preserve">ho súboru </w:t>
      </w:r>
      <w:proofErr w:type="spellStart"/>
      <w:r>
        <w:t>admin</w:t>
      </w:r>
      <w:r>
        <w:t>.zip</w:t>
      </w:r>
      <w:proofErr w:type="spellEnd"/>
      <w:r w:rsidRPr="007D6229">
        <w:t>.</w:t>
      </w:r>
    </w:p>
    <w:p w:rsidR="00BC49B4" w:rsidRPr="007D6229" w:rsidRDefault="00BC49B4" w:rsidP="00D42A24">
      <w:r w:rsidRPr="007D6229">
        <w:t>.</w:t>
      </w:r>
    </w:p>
    <w:bookmarkStart w:id="115" w:name="_GoBack"/>
    <w:p w:rsidR="00EC62C8" w:rsidRPr="007D6229" w:rsidRDefault="004D5F2F" w:rsidP="00D42A24">
      <w:r>
        <w:object w:dxaOrig="1513" w:dyaOrig="972">
          <v:shape id="_x0000_i1026" type="#_x0000_t75" style="width:75.6pt;height:48.6pt" o:ole="">
            <v:imagedata r:id="rId52" o:title=""/>
          </v:shape>
          <o:OLEObject Type="Embed" ProgID="Package" ShapeID="_x0000_i1026" DrawAspect="Icon" ObjectID="_1450541752" r:id="rId53"/>
        </w:object>
      </w:r>
      <w:bookmarkEnd w:id="115"/>
      <w:r w:rsidR="00EC62C8" w:rsidRPr="007D6229">
        <w:br w:type="page"/>
      </w:r>
      <w:r w:rsidR="00EC62C8" w:rsidRPr="007D6229">
        <w:rPr>
          <w:b/>
        </w:rPr>
        <w:lastRenderedPageBreak/>
        <w:t xml:space="preserve">Príloha </w:t>
      </w:r>
      <w:r w:rsidR="00C91805" w:rsidRPr="007D6229">
        <w:rPr>
          <w:b/>
        </w:rPr>
        <w:t>C</w:t>
      </w:r>
      <w:r w:rsidR="00BC49B4" w:rsidRPr="007D6229">
        <w:tab/>
        <w:t>Systémová príručka</w:t>
      </w:r>
    </w:p>
    <w:p w:rsidR="00BC49B4" w:rsidRPr="007D6229" w:rsidRDefault="00BC49B4" w:rsidP="00D42A24">
      <w:r w:rsidRPr="007D6229">
        <w:t>.</w:t>
      </w:r>
    </w:p>
    <w:p w:rsidR="001A4943" w:rsidRPr="007D6229" w:rsidRDefault="001A4943"/>
    <w:sectPr w:rsidR="001A4943" w:rsidRPr="007D6229" w:rsidSect="00734590">
      <w:headerReference w:type="default" r:id="rId54"/>
      <w:footerReference w:type="default" r:id="rId55"/>
      <w:type w:val="continuous"/>
      <w:pgSz w:w="11906" w:h="16838"/>
      <w:pgMar w:top="717" w:right="1418" w:bottom="1418" w:left="1985" w:header="737" w:footer="737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92D" w:rsidRDefault="00DF192D" w:rsidP="00D42A24">
      <w:r>
        <w:separator/>
      </w:r>
    </w:p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</w:endnote>
  <w:endnote w:type="continuationSeparator" w:id="0">
    <w:p w:rsidR="00DF192D" w:rsidRDefault="00DF192D" w:rsidP="00D42A24">
      <w:r>
        <w:continuationSeparator/>
      </w:r>
    </w:p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1114412"/>
      <w:docPartObj>
        <w:docPartGallery w:val="Page Numbers (Bottom of Page)"/>
        <w:docPartUnique/>
      </w:docPartObj>
    </w:sdtPr>
    <w:sdtContent>
      <w:p w:rsidR="009A6390" w:rsidRDefault="009A6390" w:rsidP="006350D7">
        <w:pPr>
          <w:pStyle w:val="Pta"/>
        </w:pPr>
        <w:r>
          <w:rPr>
            <w:noProof/>
            <w:lang w:eastAsia="sk-SK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39C7E4" wp14:editId="01B65E48">
                  <wp:simplePos x="0" y="0"/>
                  <wp:positionH relativeFrom="column">
                    <wp:posOffset>6349</wp:posOffset>
                  </wp:positionH>
                  <wp:positionV relativeFrom="paragraph">
                    <wp:posOffset>-24130</wp:posOffset>
                  </wp:positionV>
                  <wp:extent cx="5362575" cy="0"/>
                  <wp:effectExtent l="0" t="0" r="28575" b="19050"/>
                  <wp:wrapNone/>
                  <wp:docPr id="8" name="Rovná spojnica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362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5="http://schemas.microsoft.com/office/word/2012/wordml">
              <w:pict>
                <v:line w14:anchorId="068B5874" id="Rovná spojnica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-1.9pt" to="422.7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TS7gEAADsEAAAOAAAAZHJzL2Uyb0RvYy54bWysU0tu2zAQ3RfoHQjua8kunAaC5SwSpJt+&#10;jDQ9AEMNLRYkhyAZSz5Oz9KLdUjZSpAWBVrUC1oczrw373G4uRqtYQcIUaNr+XJRcwZOYqfdvuVf&#10;72/fXHIWk3CdMOig5UeI/Gr7+tVm8A2ssEfTQWAE4mIz+Jb3KfmmqqLswYq4QA+ODhUGKxJtw77q&#10;ghgI3ZpqVdcX1YCh8wElxEjRm+mQbwu+UiDTZ6UiJGZaTr2lsoayPuS12m5Esw/C91qe2hD/0IUV&#10;2hHpDHUjkmCPQf8CZbUMGFGlhURboVJaQtFAapb1CzVfeuGhaCFzop9tiv8PVn467ALTXcvpopyw&#10;dEV3eHA/vrPo8ZvTUrDLbNLgY0O5124XTrvodyErHlWw+Z+0sLEYe5yNhTExScH124vV+t2aM3k+&#10;q54KfYjpPaBl+aPlRrusWTTi8CEmIqPUc0oOG5fXiEZ3t9qYssnTAtcmsIOge07jsgCYR/sRuym2&#10;ruk33TaFaSZehImkzFxGKZTPCOgsk1bZg0l1+UpHA1NDd6DIQtI58c5AE4eQElxaZvKCRNm5TFHz&#10;c2FdGv5j4Sk/l0IZ7L8pnisKM7o0F1vtMPyOPbs4taym/LMDk+5swQN2xzIPxRqa0KLw9JryE3i+&#10;L+VPb377EwAA//8DAFBLAwQUAAYACAAAACEA+ETRod0AAAAHAQAADwAAAGRycy9kb3ducmV2Lnht&#10;bEyPQUvDQBCF70L/wzKCt3ZTNSXEbEoRhCJ6sNVCb9vsmA1mZ0N220R/vSM92OOb93jzvWI5ulac&#10;sA+NJwXzWQICqfKmoVrB+/ZpmoEIUZPRrSdU8I0BluXkqtC58QO94WkTa8ElFHKtwMbY5VKGyqLT&#10;YeY7JPY+fe90ZNnX0vR64HLXytskWUinG+IPVnf4aLH62hydgtf5xzoLz3b3sl4MPqS7/eh/9krd&#10;XI+rBxARx/gfhj98RoeSmQ7+SCaIljUviQqmdzyA7ew+TUEczgdZFvKSv/wFAAD//wMAUEsBAi0A&#10;FAAGAAgAAAAhALaDOJL+AAAA4QEAABMAAAAAAAAAAAAAAAAAAAAAAFtDb250ZW50X1R5cGVzXS54&#10;bWxQSwECLQAUAAYACAAAACEAOP0h/9YAAACUAQAACwAAAAAAAAAAAAAAAAAvAQAAX3JlbHMvLnJl&#10;bHNQSwECLQAUAAYACAAAACEAmrHU0u4BAAA7BAAADgAAAAAAAAAAAAAAAAAuAgAAZHJzL2Uyb0Rv&#10;Yy54bWxQSwECLQAUAAYACAAAACEA+ETRod0AAAAHAQAADwAAAAAAAAAAAAAAAABIBAAAZHJzL2Rv&#10;d25yZXYueG1sUEsFBgAAAAAEAAQA8wAAAFIFAAAAAA==&#10;" strokecolor="gray [1629]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5338">
          <w:rPr>
            <w:noProof/>
          </w:rPr>
          <w:t>54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92D" w:rsidRDefault="00DF192D" w:rsidP="00D42A24">
      <w:r>
        <w:separator/>
      </w:r>
    </w:p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</w:footnote>
  <w:footnote w:type="continuationSeparator" w:id="0">
    <w:p w:rsidR="00DF192D" w:rsidRDefault="00DF192D" w:rsidP="00D42A24">
      <w:r>
        <w:continuationSeparator/>
      </w:r>
    </w:p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  <w:p w:rsidR="00DF192D" w:rsidRDefault="00DF192D" w:rsidP="00D42A2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390" w:rsidRDefault="009A6390" w:rsidP="00D42A24">
    <w:pPr>
      <w:pStyle w:val="Hlavika"/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390" w:rsidRDefault="009A6390" w:rsidP="006350D7">
    <w:pPr>
      <w:pStyle w:val="Hlavika"/>
      <w:rPr>
        <w:lang w:val="cs-CZ"/>
      </w:rPr>
    </w:pP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390" w:rsidRDefault="009A6390" w:rsidP="009A398C">
    <w:pPr>
      <w:pStyle w:val="Hlavika"/>
      <w:tabs>
        <w:tab w:val="clear" w:pos="4253"/>
        <w:tab w:val="clear" w:pos="8505"/>
        <w:tab w:val="right" w:pos="8222"/>
      </w:tabs>
      <w:rPr>
        <w:lang w:val="cs-CZ"/>
      </w:rPr>
    </w:pPr>
    <w:r>
      <w:rPr>
        <w:noProof/>
        <w:lang w:eastAsia="sk-SK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C3FC8A" wp14:editId="1DBC273B">
              <wp:simplePos x="0" y="0"/>
              <wp:positionH relativeFrom="column">
                <wp:posOffset>9525</wp:posOffset>
              </wp:positionH>
              <wp:positionV relativeFrom="paragraph">
                <wp:posOffset>171450</wp:posOffset>
              </wp:positionV>
              <wp:extent cx="5362575" cy="0"/>
              <wp:effectExtent l="0" t="0" r="28575" b="19050"/>
              <wp:wrapNone/>
              <wp:docPr id="10" name="Rovná spojnic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62575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23B32540" id="Rovná spojnica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3.5pt" to="423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hHU7wEAAD0EAAAOAAAAZHJzL2Uyb0RvYy54bWysU0tu2zAQ3RfoHQjua8kunBaC5SwSpJt+&#10;jLQ9AEMNLRYkhyAZyT5Oz9KLdUjZSpAWAVLUC1oczrw373G4uTxYwwYIUaNr+XJRcwZOYqfdvuXf&#10;v928ec9ZTMJ1wqCDlh8h8svt61eb0Tewwh5NB4ERiIvN6Fvep+SbqoqyByviAj04OlQYrEi0Dfuq&#10;C2IkdGuqVV1fVCOGzgeUECNFr6dDvi34SoFMX5SKkJhpOfWWyhrKepfXarsRzT4I32t5akP8QxdW&#10;aEekM9S1SILdB/0HlNUyYESVFhJthUppCUUDqVnWT9R87YWHooXMiX62Kf4/WPl52AWmO7o7sscJ&#10;S3d0i4P79ZNFjz+cloLRCdk0+thQ9pXbhdMu+l3Img8q2PxPatihWHucrYVDYpKC67cXq/W7NWfy&#10;fFY9FPoQ0wdAy/JHy412WbVoxPAxJiKj1HNKDhuX14hGdzfamLLJ8wJXJrBB0E2nw7IAmHv7Cbsp&#10;tq7pN903hWkqnoSJpExdRimUjwjoLJNW2YNJdflKRwNTQ7egyETSOfHOQBOHkBJcWmbygkTZuUxR&#10;83NhXRp+tvCUn0uhjPZLiueKwowuzcVWOwx/Y88uTi2rKf/swKQ7W3CH3bHMQ7GGZrQoPL2n/Age&#10;70v5w6vf/gYAAP//AwBQSwMEFAAGAAgAAAAhAGmSj2TdAAAABwEAAA8AAABkcnMvZG93bnJldi54&#10;bWxMj0FLw0AQhe9C/8Mygje7abExxGxKEYQierC2hd622TEbzM6G7LaJ/npHetDbvHmPN98Uy9G1&#10;4ox9aDwpmE0TEEiVNw3VCrbvT7cZiBA1Gd16QgVfGGBZTq4KnRs/0BueN7EWXEIh1wpsjF0uZags&#10;Oh2mvkNi78P3TkeWfS1Nrwcud62cJ0kqnW6IL1jd4aPF6nNzcgpeZ7t1Fp7t/mWdDj4s9ofRfx+U&#10;urkeVw8gIo7xLwy/+IwOJTMd/YlMEC3rBQcVzO/5I7azu5SH42Uhy0L+5y9/AAAA//8DAFBLAQIt&#10;ABQABgAIAAAAIQC2gziS/gAAAOEBAAATAAAAAAAAAAAAAAAAAAAAAABbQ29udGVudF9UeXBlc10u&#10;eG1sUEsBAi0AFAAGAAgAAAAhADj9If/WAAAAlAEAAAsAAAAAAAAAAAAAAAAALwEAAF9yZWxzLy5y&#10;ZWxzUEsBAi0AFAAGAAgAAAAhAIXiEdTvAQAAPQQAAA4AAAAAAAAAAAAAAAAALgIAAGRycy9lMm9E&#10;b2MueG1sUEsBAi0AFAAGAAgAAAAhAGmSj2TdAAAABwEAAA8AAAAAAAAAAAAAAAAASQQAAGRycy9k&#10;b3ducmV2LnhtbFBLBQYAAAAABAAEAPMAAABTBQAAAAA=&#10;" strokecolor="gray [1629]"/>
          </w:pict>
        </mc:Fallback>
      </mc:AlternateContent>
    </w:r>
    <w:r>
      <w:t>KIS FRI ŽU Žilina</w:t>
    </w:r>
    <w:r>
      <w:tab/>
      <w:t xml:space="preserve">Inštalačná príručka </w:t>
    </w:r>
    <w:proofErr w:type="spellStart"/>
    <w:r>
      <w:t>ViRo</w:t>
    </w:r>
    <w:proofErr w:type="spellEnd"/>
    <w:r>
      <w:rPr>
        <w:noProof/>
        <w:lang w:eastAsia="sk-SK"/>
      </w:rP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132"/>
        </w:tabs>
        <w:ind w:left="1132" w:hanging="360"/>
      </w:pPr>
    </w:lvl>
  </w:abstractNum>
  <w:abstractNum w:abstractNumId="1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5E34827"/>
    <w:multiLevelType w:val="multilevel"/>
    <w:tmpl w:val="86EA2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BF53B59"/>
    <w:multiLevelType w:val="multilevel"/>
    <w:tmpl w:val="0D525BB8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327C7DE4"/>
    <w:multiLevelType w:val="hybridMultilevel"/>
    <w:tmpl w:val="038697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38734243"/>
    <w:multiLevelType w:val="hybridMultilevel"/>
    <w:tmpl w:val="9524101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F612C29"/>
    <w:multiLevelType w:val="hybridMultilevel"/>
    <w:tmpl w:val="A16E694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18">
    <w:nsid w:val="475268E5"/>
    <w:multiLevelType w:val="hybridMultilevel"/>
    <w:tmpl w:val="D6C6E172"/>
    <w:lvl w:ilvl="0" w:tplc="745207EC">
      <w:start w:val="1"/>
      <w:numFmt w:val="decimal"/>
      <w:pStyle w:val="ZPOdrkyslovan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>
    <w:nsid w:val="4CE234A6"/>
    <w:multiLevelType w:val="hybridMultilevel"/>
    <w:tmpl w:val="B3428020"/>
    <w:lvl w:ilvl="0" w:tplc="C274947A">
      <w:start w:val="1"/>
      <w:numFmt w:val="bullet"/>
      <w:pStyle w:val="ZPOdrky1rovne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6C366D"/>
    <w:multiLevelType w:val="multilevel"/>
    <w:tmpl w:val="BCB4CF90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22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>
    <w:nsid w:val="6C402C58"/>
    <w:multiLevelType w:val="multilevel"/>
    <w:tmpl w:val="F1F87D58"/>
    <w:lvl w:ilvl="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hint="default"/>
        <w:b w:val="0"/>
        <w:i w:val="0"/>
        <w:sz w:val="1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8790C5E"/>
    <w:multiLevelType w:val="hybridMultilevel"/>
    <w:tmpl w:val="58901B56"/>
    <w:lvl w:ilvl="0" w:tplc="9F5AB5BE">
      <w:start w:val="1"/>
      <w:numFmt w:val="bullet"/>
      <w:pStyle w:val="ZPOdrky2rovne"/>
      <w:lvlText w:val=""/>
      <w:lvlJc w:val="left"/>
      <w:pPr>
        <w:ind w:left="140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</w:num>
  <w:num w:numId="8">
    <w:abstractNumId w:val="19"/>
  </w:num>
  <w:num w:numId="9">
    <w:abstractNumId w:val="14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</w:num>
  <w:num w:numId="19">
    <w:abstractNumId w:val="18"/>
  </w:num>
  <w:num w:numId="20">
    <w:abstractNumId w:val="24"/>
  </w:num>
  <w:num w:numId="21">
    <w:abstractNumId w:val="23"/>
  </w:num>
  <w:num w:numId="22">
    <w:abstractNumId w:val="16"/>
  </w:num>
  <w:num w:numId="23">
    <w:abstractNumId w:val="15"/>
  </w:num>
  <w:num w:numId="24">
    <w:abstractNumId w:val="13"/>
  </w:num>
  <w:num w:numId="25">
    <w:abstractNumId w:val="18"/>
    <w:lvlOverride w:ilvl="0">
      <w:startOverride w:val="1"/>
    </w:lvlOverride>
  </w:num>
  <w:num w:numId="26">
    <w:abstractNumId w:val="18"/>
    <w:lvlOverride w:ilvl="0">
      <w:startOverride w:val="1"/>
    </w:lvlOverride>
  </w:num>
  <w:num w:numId="27">
    <w:abstractNumId w:val="20"/>
  </w:num>
  <w:num w:numId="28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B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defaultTabStop w:val="720"/>
  <w:autoHyphenation/>
  <w:hyphenationZone w:val="4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B8A"/>
    <w:rsid w:val="0000170F"/>
    <w:rsid w:val="00001ADE"/>
    <w:rsid w:val="00002090"/>
    <w:rsid w:val="000039F3"/>
    <w:rsid w:val="00003FAB"/>
    <w:rsid w:val="00004AF9"/>
    <w:rsid w:val="00004FF5"/>
    <w:rsid w:val="0000566E"/>
    <w:rsid w:val="0000585D"/>
    <w:rsid w:val="000061FF"/>
    <w:rsid w:val="00006E40"/>
    <w:rsid w:val="00007601"/>
    <w:rsid w:val="00007E93"/>
    <w:rsid w:val="00010248"/>
    <w:rsid w:val="00010338"/>
    <w:rsid w:val="00010A80"/>
    <w:rsid w:val="000128A4"/>
    <w:rsid w:val="00012DBD"/>
    <w:rsid w:val="00013C15"/>
    <w:rsid w:val="00014F26"/>
    <w:rsid w:val="00015E6E"/>
    <w:rsid w:val="000164E2"/>
    <w:rsid w:val="00016D55"/>
    <w:rsid w:val="0001763C"/>
    <w:rsid w:val="000176EC"/>
    <w:rsid w:val="000202A0"/>
    <w:rsid w:val="00020D30"/>
    <w:rsid w:val="000232F7"/>
    <w:rsid w:val="0002458E"/>
    <w:rsid w:val="00024B1D"/>
    <w:rsid w:val="00025634"/>
    <w:rsid w:val="0002564F"/>
    <w:rsid w:val="00025E71"/>
    <w:rsid w:val="00025E79"/>
    <w:rsid w:val="000278BD"/>
    <w:rsid w:val="00027CAF"/>
    <w:rsid w:val="000304BF"/>
    <w:rsid w:val="00030CD9"/>
    <w:rsid w:val="00031681"/>
    <w:rsid w:val="00031BD9"/>
    <w:rsid w:val="0003210E"/>
    <w:rsid w:val="00032830"/>
    <w:rsid w:val="000329E4"/>
    <w:rsid w:val="00033234"/>
    <w:rsid w:val="00033FC9"/>
    <w:rsid w:val="000353FA"/>
    <w:rsid w:val="000354A5"/>
    <w:rsid w:val="0003728E"/>
    <w:rsid w:val="0003732B"/>
    <w:rsid w:val="000405F5"/>
    <w:rsid w:val="00040896"/>
    <w:rsid w:val="00040972"/>
    <w:rsid w:val="00040A48"/>
    <w:rsid w:val="00040E21"/>
    <w:rsid w:val="00040E3E"/>
    <w:rsid w:val="00041054"/>
    <w:rsid w:val="00041C08"/>
    <w:rsid w:val="00042230"/>
    <w:rsid w:val="000427EA"/>
    <w:rsid w:val="00042FEB"/>
    <w:rsid w:val="00043350"/>
    <w:rsid w:val="00043648"/>
    <w:rsid w:val="0004425B"/>
    <w:rsid w:val="0004433E"/>
    <w:rsid w:val="00044C52"/>
    <w:rsid w:val="000501B9"/>
    <w:rsid w:val="0005021F"/>
    <w:rsid w:val="000502E6"/>
    <w:rsid w:val="00050E6D"/>
    <w:rsid w:val="00051FC7"/>
    <w:rsid w:val="0005224F"/>
    <w:rsid w:val="000527BF"/>
    <w:rsid w:val="00053C07"/>
    <w:rsid w:val="00053C68"/>
    <w:rsid w:val="00053DE4"/>
    <w:rsid w:val="00054667"/>
    <w:rsid w:val="00054CED"/>
    <w:rsid w:val="00054D22"/>
    <w:rsid w:val="00055B72"/>
    <w:rsid w:val="000568FF"/>
    <w:rsid w:val="00057400"/>
    <w:rsid w:val="0006042D"/>
    <w:rsid w:val="00060966"/>
    <w:rsid w:val="0006225D"/>
    <w:rsid w:val="0006337C"/>
    <w:rsid w:val="00063BCE"/>
    <w:rsid w:val="00064000"/>
    <w:rsid w:val="00064BBF"/>
    <w:rsid w:val="00065A1C"/>
    <w:rsid w:val="00067121"/>
    <w:rsid w:val="00067E3F"/>
    <w:rsid w:val="000719C3"/>
    <w:rsid w:val="00071A83"/>
    <w:rsid w:val="00071AD5"/>
    <w:rsid w:val="0007330F"/>
    <w:rsid w:val="000739FF"/>
    <w:rsid w:val="00074289"/>
    <w:rsid w:val="0007539C"/>
    <w:rsid w:val="00077938"/>
    <w:rsid w:val="00077D49"/>
    <w:rsid w:val="0008093E"/>
    <w:rsid w:val="000809D9"/>
    <w:rsid w:val="000816F7"/>
    <w:rsid w:val="00081F30"/>
    <w:rsid w:val="00082226"/>
    <w:rsid w:val="000824D7"/>
    <w:rsid w:val="00082A32"/>
    <w:rsid w:val="00082CD3"/>
    <w:rsid w:val="00083096"/>
    <w:rsid w:val="00084551"/>
    <w:rsid w:val="00086980"/>
    <w:rsid w:val="00086A4C"/>
    <w:rsid w:val="00086EAB"/>
    <w:rsid w:val="000870CE"/>
    <w:rsid w:val="000877BF"/>
    <w:rsid w:val="00090356"/>
    <w:rsid w:val="00092EE6"/>
    <w:rsid w:val="00092F2E"/>
    <w:rsid w:val="000943F2"/>
    <w:rsid w:val="00095259"/>
    <w:rsid w:val="000961FE"/>
    <w:rsid w:val="00096E87"/>
    <w:rsid w:val="0009708D"/>
    <w:rsid w:val="000978DD"/>
    <w:rsid w:val="00097AA4"/>
    <w:rsid w:val="00097B28"/>
    <w:rsid w:val="000A09BA"/>
    <w:rsid w:val="000A0F3D"/>
    <w:rsid w:val="000A1E07"/>
    <w:rsid w:val="000A2500"/>
    <w:rsid w:val="000A391B"/>
    <w:rsid w:val="000A4F48"/>
    <w:rsid w:val="000A52BE"/>
    <w:rsid w:val="000A53BE"/>
    <w:rsid w:val="000A6365"/>
    <w:rsid w:val="000A6F61"/>
    <w:rsid w:val="000A7430"/>
    <w:rsid w:val="000A77FE"/>
    <w:rsid w:val="000B0749"/>
    <w:rsid w:val="000B1BDA"/>
    <w:rsid w:val="000B23BA"/>
    <w:rsid w:val="000B3281"/>
    <w:rsid w:val="000B33ED"/>
    <w:rsid w:val="000B5F36"/>
    <w:rsid w:val="000B63C3"/>
    <w:rsid w:val="000B707E"/>
    <w:rsid w:val="000B755C"/>
    <w:rsid w:val="000B7654"/>
    <w:rsid w:val="000B7987"/>
    <w:rsid w:val="000C0D5B"/>
    <w:rsid w:val="000C117A"/>
    <w:rsid w:val="000C1878"/>
    <w:rsid w:val="000C1B29"/>
    <w:rsid w:val="000C3563"/>
    <w:rsid w:val="000C43B5"/>
    <w:rsid w:val="000C4728"/>
    <w:rsid w:val="000C49D1"/>
    <w:rsid w:val="000C4EA0"/>
    <w:rsid w:val="000C4EAA"/>
    <w:rsid w:val="000C7081"/>
    <w:rsid w:val="000D0FEC"/>
    <w:rsid w:val="000D258E"/>
    <w:rsid w:val="000D26AF"/>
    <w:rsid w:val="000D3087"/>
    <w:rsid w:val="000D3F11"/>
    <w:rsid w:val="000D4C4A"/>
    <w:rsid w:val="000D4FAD"/>
    <w:rsid w:val="000D6925"/>
    <w:rsid w:val="000D6F83"/>
    <w:rsid w:val="000D7306"/>
    <w:rsid w:val="000D7AD2"/>
    <w:rsid w:val="000D7C67"/>
    <w:rsid w:val="000E038A"/>
    <w:rsid w:val="000E0EAF"/>
    <w:rsid w:val="000E1183"/>
    <w:rsid w:val="000E2201"/>
    <w:rsid w:val="000E2C02"/>
    <w:rsid w:val="000E3806"/>
    <w:rsid w:val="000E3F54"/>
    <w:rsid w:val="000E3F61"/>
    <w:rsid w:val="000E48EC"/>
    <w:rsid w:val="000E5513"/>
    <w:rsid w:val="000E5C2D"/>
    <w:rsid w:val="000E651F"/>
    <w:rsid w:val="000E6E03"/>
    <w:rsid w:val="000E6E66"/>
    <w:rsid w:val="000F1F1B"/>
    <w:rsid w:val="000F2351"/>
    <w:rsid w:val="000F33B3"/>
    <w:rsid w:val="000F3D4E"/>
    <w:rsid w:val="000F3EEB"/>
    <w:rsid w:val="000F415A"/>
    <w:rsid w:val="000F459F"/>
    <w:rsid w:val="000F4A04"/>
    <w:rsid w:val="000F6B04"/>
    <w:rsid w:val="000F77DC"/>
    <w:rsid w:val="000F7E45"/>
    <w:rsid w:val="0010001C"/>
    <w:rsid w:val="001005C0"/>
    <w:rsid w:val="00100E8A"/>
    <w:rsid w:val="001022DD"/>
    <w:rsid w:val="00102E08"/>
    <w:rsid w:val="0010316D"/>
    <w:rsid w:val="00103C46"/>
    <w:rsid w:val="00103D5F"/>
    <w:rsid w:val="00104DC6"/>
    <w:rsid w:val="00105BC5"/>
    <w:rsid w:val="00106419"/>
    <w:rsid w:val="00106525"/>
    <w:rsid w:val="001065E9"/>
    <w:rsid w:val="001102BC"/>
    <w:rsid w:val="001105AC"/>
    <w:rsid w:val="001113A9"/>
    <w:rsid w:val="0011145C"/>
    <w:rsid w:val="00111649"/>
    <w:rsid w:val="00111EE2"/>
    <w:rsid w:val="0011205C"/>
    <w:rsid w:val="00113110"/>
    <w:rsid w:val="00113421"/>
    <w:rsid w:val="00113F37"/>
    <w:rsid w:val="00114926"/>
    <w:rsid w:val="00114E49"/>
    <w:rsid w:val="0011621E"/>
    <w:rsid w:val="001162A5"/>
    <w:rsid w:val="00116385"/>
    <w:rsid w:val="001168F1"/>
    <w:rsid w:val="00117300"/>
    <w:rsid w:val="00117E7C"/>
    <w:rsid w:val="001201CC"/>
    <w:rsid w:val="001201DC"/>
    <w:rsid w:val="001207EA"/>
    <w:rsid w:val="001210E9"/>
    <w:rsid w:val="001214FA"/>
    <w:rsid w:val="0012179B"/>
    <w:rsid w:val="00121C9F"/>
    <w:rsid w:val="001225ED"/>
    <w:rsid w:val="00122961"/>
    <w:rsid w:val="00122DE2"/>
    <w:rsid w:val="00123572"/>
    <w:rsid w:val="001236ED"/>
    <w:rsid w:val="00123FB7"/>
    <w:rsid w:val="00123FCA"/>
    <w:rsid w:val="00125CCF"/>
    <w:rsid w:val="00125DE2"/>
    <w:rsid w:val="001261A0"/>
    <w:rsid w:val="00126CA0"/>
    <w:rsid w:val="00126D49"/>
    <w:rsid w:val="00126DD2"/>
    <w:rsid w:val="00127812"/>
    <w:rsid w:val="00130063"/>
    <w:rsid w:val="001303FA"/>
    <w:rsid w:val="0013266C"/>
    <w:rsid w:val="00132B60"/>
    <w:rsid w:val="00133865"/>
    <w:rsid w:val="00133A28"/>
    <w:rsid w:val="001340DB"/>
    <w:rsid w:val="0013433E"/>
    <w:rsid w:val="001351EF"/>
    <w:rsid w:val="00136157"/>
    <w:rsid w:val="00136211"/>
    <w:rsid w:val="00136F92"/>
    <w:rsid w:val="00137C68"/>
    <w:rsid w:val="0014095E"/>
    <w:rsid w:val="001412D3"/>
    <w:rsid w:val="001415FA"/>
    <w:rsid w:val="00141AD1"/>
    <w:rsid w:val="0014324A"/>
    <w:rsid w:val="00143616"/>
    <w:rsid w:val="00143994"/>
    <w:rsid w:val="0014420F"/>
    <w:rsid w:val="00144652"/>
    <w:rsid w:val="00144D36"/>
    <w:rsid w:val="00145021"/>
    <w:rsid w:val="001455C6"/>
    <w:rsid w:val="00145893"/>
    <w:rsid w:val="00145AD3"/>
    <w:rsid w:val="00145F8E"/>
    <w:rsid w:val="001460E8"/>
    <w:rsid w:val="0014640E"/>
    <w:rsid w:val="001469B7"/>
    <w:rsid w:val="00146DD9"/>
    <w:rsid w:val="001511F8"/>
    <w:rsid w:val="00151435"/>
    <w:rsid w:val="00151E94"/>
    <w:rsid w:val="0015221A"/>
    <w:rsid w:val="00152301"/>
    <w:rsid w:val="00152A22"/>
    <w:rsid w:val="00152FB8"/>
    <w:rsid w:val="00153AF2"/>
    <w:rsid w:val="00153D59"/>
    <w:rsid w:val="00154A35"/>
    <w:rsid w:val="0015501B"/>
    <w:rsid w:val="00155BB7"/>
    <w:rsid w:val="00156E52"/>
    <w:rsid w:val="00160754"/>
    <w:rsid w:val="0016082C"/>
    <w:rsid w:val="00160962"/>
    <w:rsid w:val="00160BE7"/>
    <w:rsid w:val="00160D3D"/>
    <w:rsid w:val="00160EA3"/>
    <w:rsid w:val="00161961"/>
    <w:rsid w:val="00162377"/>
    <w:rsid w:val="001630C4"/>
    <w:rsid w:val="00163D3E"/>
    <w:rsid w:val="00164D2B"/>
    <w:rsid w:val="00165338"/>
    <w:rsid w:val="0016575E"/>
    <w:rsid w:val="0016689B"/>
    <w:rsid w:val="001678D8"/>
    <w:rsid w:val="00167D34"/>
    <w:rsid w:val="00170086"/>
    <w:rsid w:val="001700DE"/>
    <w:rsid w:val="0017126E"/>
    <w:rsid w:val="00171698"/>
    <w:rsid w:val="00171B72"/>
    <w:rsid w:val="001721A2"/>
    <w:rsid w:val="00173110"/>
    <w:rsid w:val="0017328C"/>
    <w:rsid w:val="00173A6F"/>
    <w:rsid w:val="00173C22"/>
    <w:rsid w:val="00174337"/>
    <w:rsid w:val="00174B80"/>
    <w:rsid w:val="001754F6"/>
    <w:rsid w:val="00176660"/>
    <w:rsid w:val="0017741E"/>
    <w:rsid w:val="00182BB3"/>
    <w:rsid w:val="00182C7F"/>
    <w:rsid w:val="001842FE"/>
    <w:rsid w:val="00184AC4"/>
    <w:rsid w:val="00185F83"/>
    <w:rsid w:val="00186456"/>
    <w:rsid w:val="00186624"/>
    <w:rsid w:val="00186662"/>
    <w:rsid w:val="00187D1A"/>
    <w:rsid w:val="0019078C"/>
    <w:rsid w:val="001915FB"/>
    <w:rsid w:val="00191E10"/>
    <w:rsid w:val="00191EAA"/>
    <w:rsid w:val="00191F1B"/>
    <w:rsid w:val="001920C4"/>
    <w:rsid w:val="00192559"/>
    <w:rsid w:val="001932DF"/>
    <w:rsid w:val="001934EA"/>
    <w:rsid w:val="00193E62"/>
    <w:rsid w:val="00194432"/>
    <w:rsid w:val="00194CCF"/>
    <w:rsid w:val="00195487"/>
    <w:rsid w:val="00195C4E"/>
    <w:rsid w:val="001963A5"/>
    <w:rsid w:val="001964EA"/>
    <w:rsid w:val="00196518"/>
    <w:rsid w:val="00196E1D"/>
    <w:rsid w:val="001974A3"/>
    <w:rsid w:val="00197822"/>
    <w:rsid w:val="001A08F2"/>
    <w:rsid w:val="001A15F5"/>
    <w:rsid w:val="001A1A7A"/>
    <w:rsid w:val="001A1C1A"/>
    <w:rsid w:val="001A2319"/>
    <w:rsid w:val="001A28A0"/>
    <w:rsid w:val="001A2DED"/>
    <w:rsid w:val="001A3AA3"/>
    <w:rsid w:val="001A463C"/>
    <w:rsid w:val="001A4943"/>
    <w:rsid w:val="001A4C06"/>
    <w:rsid w:val="001A500C"/>
    <w:rsid w:val="001A531C"/>
    <w:rsid w:val="001A5328"/>
    <w:rsid w:val="001A5C1E"/>
    <w:rsid w:val="001A6056"/>
    <w:rsid w:val="001A654E"/>
    <w:rsid w:val="001A6C59"/>
    <w:rsid w:val="001A7359"/>
    <w:rsid w:val="001A73A7"/>
    <w:rsid w:val="001A7A7A"/>
    <w:rsid w:val="001B0664"/>
    <w:rsid w:val="001B0840"/>
    <w:rsid w:val="001B0AB6"/>
    <w:rsid w:val="001B1E63"/>
    <w:rsid w:val="001B22AA"/>
    <w:rsid w:val="001B2695"/>
    <w:rsid w:val="001B2F72"/>
    <w:rsid w:val="001B37AC"/>
    <w:rsid w:val="001B3D04"/>
    <w:rsid w:val="001B42C3"/>
    <w:rsid w:val="001B6584"/>
    <w:rsid w:val="001B77D8"/>
    <w:rsid w:val="001C1307"/>
    <w:rsid w:val="001C1A5D"/>
    <w:rsid w:val="001C2FF4"/>
    <w:rsid w:val="001C35A2"/>
    <w:rsid w:val="001C37EF"/>
    <w:rsid w:val="001C3E7C"/>
    <w:rsid w:val="001C415D"/>
    <w:rsid w:val="001C425C"/>
    <w:rsid w:val="001C441B"/>
    <w:rsid w:val="001C4BCE"/>
    <w:rsid w:val="001C5002"/>
    <w:rsid w:val="001C5133"/>
    <w:rsid w:val="001C57AE"/>
    <w:rsid w:val="001C5D0F"/>
    <w:rsid w:val="001C7AAC"/>
    <w:rsid w:val="001D0EBC"/>
    <w:rsid w:val="001D12EC"/>
    <w:rsid w:val="001D171E"/>
    <w:rsid w:val="001D1D07"/>
    <w:rsid w:val="001D2B70"/>
    <w:rsid w:val="001D2DEE"/>
    <w:rsid w:val="001D342B"/>
    <w:rsid w:val="001D367E"/>
    <w:rsid w:val="001D3813"/>
    <w:rsid w:val="001D471A"/>
    <w:rsid w:val="001D6CDB"/>
    <w:rsid w:val="001D75E8"/>
    <w:rsid w:val="001D79B7"/>
    <w:rsid w:val="001D7CD9"/>
    <w:rsid w:val="001D7DBB"/>
    <w:rsid w:val="001E077B"/>
    <w:rsid w:val="001E1221"/>
    <w:rsid w:val="001E1231"/>
    <w:rsid w:val="001E2021"/>
    <w:rsid w:val="001E238B"/>
    <w:rsid w:val="001E2694"/>
    <w:rsid w:val="001E3CDD"/>
    <w:rsid w:val="001E4337"/>
    <w:rsid w:val="001E54DF"/>
    <w:rsid w:val="001E600C"/>
    <w:rsid w:val="001E64EE"/>
    <w:rsid w:val="001E68FD"/>
    <w:rsid w:val="001E6E9C"/>
    <w:rsid w:val="001E7027"/>
    <w:rsid w:val="001F052C"/>
    <w:rsid w:val="001F0B8E"/>
    <w:rsid w:val="001F1D8D"/>
    <w:rsid w:val="001F24B1"/>
    <w:rsid w:val="001F2716"/>
    <w:rsid w:val="001F29CF"/>
    <w:rsid w:val="001F2DE7"/>
    <w:rsid w:val="001F2EF4"/>
    <w:rsid w:val="001F3356"/>
    <w:rsid w:val="001F3A7E"/>
    <w:rsid w:val="001F4BAD"/>
    <w:rsid w:val="001F4BC3"/>
    <w:rsid w:val="001F54D0"/>
    <w:rsid w:val="001F57B4"/>
    <w:rsid w:val="001F5EA6"/>
    <w:rsid w:val="001F71E3"/>
    <w:rsid w:val="001F7A32"/>
    <w:rsid w:val="001F7F37"/>
    <w:rsid w:val="00200B39"/>
    <w:rsid w:val="00200E3A"/>
    <w:rsid w:val="00201052"/>
    <w:rsid w:val="002024FC"/>
    <w:rsid w:val="00202967"/>
    <w:rsid w:val="00203E51"/>
    <w:rsid w:val="002041DB"/>
    <w:rsid w:val="00204ACA"/>
    <w:rsid w:val="00205F60"/>
    <w:rsid w:val="00207DC9"/>
    <w:rsid w:val="00210697"/>
    <w:rsid w:val="0021080B"/>
    <w:rsid w:val="002111FF"/>
    <w:rsid w:val="00211918"/>
    <w:rsid w:val="00212FB7"/>
    <w:rsid w:val="00212FE0"/>
    <w:rsid w:val="00214B84"/>
    <w:rsid w:val="002158C5"/>
    <w:rsid w:val="0021676C"/>
    <w:rsid w:val="002167C8"/>
    <w:rsid w:val="0021722F"/>
    <w:rsid w:val="00217FDB"/>
    <w:rsid w:val="00220381"/>
    <w:rsid w:val="002209B4"/>
    <w:rsid w:val="0022173B"/>
    <w:rsid w:val="00221E92"/>
    <w:rsid w:val="0022247F"/>
    <w:rsid w:val="002228AF"/>
    <w:rsid w:val="00222C34"/>
    <w:rsid w:val="002230DC"/>
    <w:rsid w:val="00223356"/>
    <w:rsid w:val="00223C5B"/>
    <w:rsid w:val="00225185"/>
    <w:rsid w:val="00225D83"/>
    <w:rsid w:val="00225FC1"/>
    <w:rsid w:val="002268C3"/>
    <w:rsid w:val="0022780E"/>
    <w:rsid w:val="0023083E"/>
    <w:rsid w:val="00230DA2"/>
    <w:rsid w:val="00231313"/>
    <w:rsid w:val="0023228E"/>
    <w:rsid w:val="0023240D"/>
    <w:rsid w:val="00233289"/>
    <w:rsid w:val="002332C2"/>
    <w:rsid w:val="00233856"/>
    <w:rsid w:val="00234846"/>
    <w:rsid w:val="0023495F"/>
    <w:rsid w:val="0023587E"/>
    <w:rsid w:val="00235A95"/>
    <w:rsid w:val="00236BB6"/>
    <w:rsid w:val="002372D3"/>
    <w:rsid w:val="0023759B"/>
    <w:rsid w:val="00237B1C"/>
    <w:rsid w:val="0024005F"/>
    <w:rsid w:val="00240720"/>
    <w:rsid w:val="0024142B"/>
    <w:rsid w:val="0024337E"/>
    <w:rsid w:val="002433D7"/>
    <w:rsid w:val="0024369D"/>
    <w:rsid w:val="00243E43"/>
    <w:rsid w:val="00243F82"/>
    <w:rsid w:val="0024448B"/>
    <w:rsid w:val="00245C65"/>
    <w:rsid w:val="0024698A"/>
    <w:rsid w:val="002475BF"/>
    <w:rsid w:val="00250123"/>
    <w:rsid w:val="0025118A"/>
    <w:rsid w:val="002511CD"/>
    <w:rsid w:val="00251340"/>
    <w:rsid w:val="00251612"/>
    <w:rsid w:val="00251D8C"/>
    <w:rsid w:val="00252751"/>
    <w:rsid w:val="00252EBF"/>
    <w:rsid w:val="00252FCB"/>
    <w:rsid w:val="00253141"/>
    <w:rsid w:val="002541DF"/>
    <w:rsid w:val="002547F1"/>
    <w:rsid w:val="00255065"/>
    <w:rsid w:val="002550A8"/>
    <w:rsid w:val="0025580B"/>
    <w:rsid w:val="00256390"/>
    <w:rsid w:val="002563CF"/>
    <w:rsid w:val="0025703C"/>
    <w:rsid w:val="002571F9"/>
    <w:rsid w:val="00260538"/>
    <w:rsid w:val="00260FD5"/>
    <w:rsid w:val="00261607"/>
    <w:rsid w:val="002616C8"/>
    <w:rsid w:val="0026204F"/>
    <w:rsid w:val="002629A6"/>
    <w:rsid w:val="00262A68"/>
    <w:rsid w:val="00262B5A"/>
    <w:rsid w:val="00263A94"/>
    <w:rsid w:val="0026421C"/>
    <w:rsid w:val="00264273"/>
    <w:rsid w:val="00264A7B"/>
    <w:rsid w:val="00264C28"/>
    <w:rsid w:val="00264CB1"/>
    <w:rsid w:val="0026563E"/>
    <w:rsid w:val="00265690"/>
    <w:rsid w:val="00265E78"/>
    <w:rsid w:val="0026606F"/>
    <w:rsid w:val="002662D4"/>
    <w:rsid w:val="002700FC"/>
    <w:rsid w:val="00270450"/>
    <w:rsid w:val="0027285D"/>
    <w:rsid w:val="0027360E"/>
    <w:rsid w:val="00273B2B"/>
    <w:rsid w:val="00273B43"/>
    <w:rsid w:val="00273CF7"/>
    <w:rsid w:val="0027498E"/>
    <w:rsid w:val="0027519D"/>
    <w:rsid w:val="00275ED3"/>
    <w:rsid w:val="00276647"/>
    <w:rsid w:val="00276735"/>
    <w:rsid w:val="00276ACD"/>
    <w:rsid w:val="002775F4"/>
    <w:rsid w:val="00277AEF"/>
    <w:rsid w:val="00277C03"/>
    <w:rsid w:val="00280642"/>
    <w:rsid w:val="00281723"/>
    <w:rsid w:val="00281CA9"/>
    <w:rsid w:val="00283A92"/>
    <w:rsid w:val="002845F8"/>
    <w:rsid w:val="002848A7"/>
    <w:rsid w:val="00284B20"/>
    <w:rsid w:val="00284C45"/>
    <w:rsid w:val="00284D2B"/>
    <w:rsid w:val="00285838"/>
    <w:rsid w:val="002863EF"/>
    <w:rsid w:val="00286E36"/>
    <w:rsid w:val="00290C4D"/>
    <w:rsid w:val="0029373C"/>
    <w:rsid w:val="002938F2"/>
    <w:rsid w:val="00293DBD"/>
    <w:rsid w:val="00294AE8"/>
    <w:rsid w:val="00294E7C"/>
    <w:rsid w:val="00295228"/>
    <w:rsid w:val="0029538A"/>
    <w:rsid w:val="0029559E"/>
    <w:rsid w:val="00295997"/>
    <w:rsid w:val="002959AB"/>
    <w:rsid w:val="00295B0A"/>
    <w:rsid w:val="002966C4"/>
    <w:rsid w:val="00296D3B"/>
    <w:rsid w:val="00296E1C"/>
    <w:rsid w:val="00297A68"/>
    <w:rsid w:val="00297B57"/>
    <w:rsid w:val="00297F56"/>
    <w:rsid w:val="002A06AE"/>
    <w:rsid w:val="002A0EAD"/>
    <w:rsid w:val="002A0F01"/>
    <w:rsid w:val="002A1BF9"/>
    <w:rsid w:val="002A20FE"/>
    <w:rsid w:val="002A21FC"/>
    <w:rsid w:val="002A23C7"/>
    <w:rsid w:val="002A25E6"/>
    <w:rsid w:val="002A391C"/>
    <w:rsid w:val="002A4465"/>
    <w:rsid w:val="002A4F83"/>
    <w:rsid w:val="002A61D5"/>
    <w:rsid w:val="002A701E"/>
    <w:rsid w:val="002A704D"/>
    <w:rsid w:val="002B02DC"/>
    <w:rsid w:val="002B060B"/>
    <w:rsid w:val="002B2512"/>
    <w:rsid w:val="002B338E"/>
    <w:rsid w:val="002B38F7"/>
    <w:rsid w:val="002B411D"/>
    <w:rsid w:val="002B4CC4"/>
    <w:rsid w:val="002B4F36"/>
    <w:rsid w:val="002B5233"/>
    <w:rsid w:val="002B741E"/>
    <w:rsid w:val="002C0019"/>
    <w:rsid w:val="002C1670"/>
    <w:rsid w:val="002C20D9"/>
    <w:rsid w:val="002C2AC5"/>
    <w:rsid w:val="002C2B65"/>
    <w:rsid w:val="002C2EEF"/>
    <w:rsid w:val="002C32DB"/>
    <w:rsid w:val="002C339B"/>
    <w:rsid w:val="002C346C"/>
    <w:rsid w:val="002C3DC8"/>
    <w:rsid w:val="002C49A8"/>
    <w:rsid w:val="002C4B5E"/>
    <w:rsid w:val="002C6512"/>
    <w:rsid w:val="002C6F34"/>
    <w:rsid w:val="002D0B36"/>
    <w:rsid w:val="002D1601"/>
    <w:rsid w:val="002D19FC"/>
    <w:rsid w:val="002D1AD0"/>
    <w:rsid w:val="002D20E8"/>
    <w:rsid w:val="002D4A6B"/>
    <w:rsid w:val="002D5296"/>
    <w:rsid w:val="002D5391"/>
    <w:rsid w:val="002D5E20"/>
    <w:rsid w:val="002D615E"/>
    <w:rsid w:val="002D7670"/>
    <w:rsid w:val="002D7FA1"/>
    <w:rsid w:val="002E0C96"/>
    <w:rsid w:val="002E1366"/>
    <w:rsid w:val="002E1699"/>
    <w:rsid w:val="002E19DC"/>
    <w:rsid w:val="002E1B92"/>
    <w:rsid w:val="002E235C"/>
    <w:rsid w:val="002E291C"/>
    <w:rsid w:val="002E3259"/>
    <w:rsid w:val="002E3D0D"/>
    <w:rsid w:val="002E46F5"/>
    <w:rsid w:val="002E4E76"/>
    <w:rsid w:val="002E511E"/>
    <w:rsid w:val="002E571E"/>
    <w:rsid w:val="002E5CF7"/>
    <w:rsid w:val="002E6D0C"/>
    <w:rsid w:val="002E6E8D"/>
    <w:rsid w:val="002E78D2"/>
    <w:rsid w:val="002E7939"/>
    <w:rsid w:val="002F054C"/>
    <w:rsid w:val="002F0589"/>
    <w:rsid w:val="002F071A"/>
    <w:rsid w:val="002F08E2"/>
    <w:rsid w:val="002F0935"/>
    <w:rsid w:val="002F12EF"/>
    <w:rsid w:val="002F16A0"/>
    <w:rsid w:val="002F41ED"/>
    <w:rsid w:val="002F4AE2"/>
    <w:rsid w:val="002F4FAF"/>
    <w:rsid w:val="002F522A"/>
    <w:rsid w:val="002F5890"/>
    <w:rsid w:val="002F5E85"/>
    <w:rsid w:val="002F69C5"/>
    <w:rsid w:val="002F6A64"/>
    <w:rsid w:val="002F6BF0"/>
    <w:rsid w:val="002F70D7"/>
    <w:rsid w:val="00303A05"/>
    <w:rsid w:val="00304C57"/>
    <w:rsid w:val="00304F98"/>
    <w:rsid w:val="00305692"/>
    <w:rsid w:val="00305AA2"/>
    <w:rsid w:val="003079E9"/>
    <w:rsid w:val="00310293"/>
    <w:rsid w:val="0031166A"/>
    <w:rsid w:val="00311749"/>
    <w:rsid w:val="00311D86"/>
    <w:rsid w:val="00311EF8"/>
    <w:rsid w:val="00311F11"/>
    <w:rsid w:val="0031327C"/>
    <w:rsid w:val="00313BC6"/>
    <w:rsid w:val="00315813"/>
    <w:rsid w:val="003176C1"/>
    <w:rsid w:val="00317A4F"/>
    <w:rsid w:val="00317A9C"/>
    <w:rsid w:val="003218D9"/>
    <w:rsid w:val="00321CF3"/>
    <w:rsid w:val="0032203A"/>
    <w:rsid w:val="003231D3"/>
    <w:rsid w:val="00323D41"/>
    <w:rsid w:val="00324B4D"/>
    <w:rsid w:val="00326187"/>
    <w:rsid w:val="003270B1"/>
    <w:rsid w:val="00327E0B"/>
    <w:rsid w:val="00331F25"/>
    <w:rsid w:val="003324E3"/>
    <w:rsid w:val="00332A22"/>
    <w:rsid w:val="00332A54"/>
    <w:rsid w:val="00332AE7"/>
    <w:rsid w:val="0033336D"/>
    <w:rsid w:val="003335B2"/>
    <w:rsid w:val="00334048"/>
    <w:rsid w:val="0033558A"/>
    <w:rsid w:val="0033619D"/>
    <w:rsid w:val="0033697E"/>
    <w:rsid w:val="00336DA1"/>
    <w:rsid w:val="00336EE3"/>
    <w:rsid w:val="003370A6"/>
    <w:rsid w:val="003372BC"/>
    <w:rsid w:val="00337482"/>
    <w:rsid w:val="003375AA"/>
    <w:rsid w:val="00340983"/>
    <w:rsid w:val="00342592"/>
    <w:rsid w:val="00343415"/>
    <w:rsid w:val="00343A08"/>
    <w:rsid w:val="00343E5A"/>
    <w:rsid w:val="00343FC3"/>
    <w:rsid w:val="0034423E"/>
    <w:rsid w:val="00344417"/>
    <w:rsid w:val="003457DA"/>
    <w:rsid w:val="00345FE7"/>
    <w:rsid w:val="00346784"/>
    <w:rsid w:val="00347524"/>
    <w:rsid w:val="0034758F"/>
    <w:rsid w:val="00347B4D"/>
    <w:rsid w:val="003508FF"/>
    <w:rsid w:val="00350E09"/>
    <w:rsid w:val="00350E9B"/>
    <w:rsid w:val="00351A1C"/>
    <w:rsid w:val="00351A5C"/>
    <w:rsid w:val="00352573"/>
    <w:rsid w:val="003556BC"/>
    <w:rsid w:val="0035645D"/>
    <w:rsid w:val="00357FC2"/>
    <w:rsid w:val="00360128"/>
    <w:rsid w:val="003601E4"/>
    <w:rsid w:val="00360266"/>
    <w:rsid w:val="00360476"/>
    <w:rsid w:val="00360932"/>
    <w:rsid w:val="00361C4F"/>
    <w:rsid w:val="003628FF"/>
    <w:rsid w:val="00362ED7"/>
    <w:rsid w:val="00362F8D"/>
    <w:rsid w:val="00363506"/>
    <w:rsid w:val="00364207"/>
    <w:rsid w:val="0036442E"/>
    <w:rsid w:val="00364493"/>
    <w:rsid w:val="0036464D"/>
    <w:rsid w:val="00364909"/>
    <w:rsid w:val="00365502"/>
    <w:rsid w:val="0036591B"/>
    <w:rsid w:val="00365930"/>
    <w:rsid w:val="00365C1D"/>
    <w:rsid w:val="00366A4C"/>
    <w:rsid w:val="003673EA"/>
    <w:rsid w:val="00367A24"/>
    <w:rsid w:val="00367AFA"/>
    <w:rsid w:val="00367EC0"/>
    <w:rsid w:val="003707D9"/>
    <w:rsid w:val="00371F9C"/>
    <w:rsid w:val="00372CBC"/>
    <w:rsid w:val="0037373E"/>
    <w:rsid w:val="003747F8"/>
    <w:rsid w:val="00374866"/>
    <w:rsid w:val="00374B1E"/>
    <w:rsid w:val="00374B4D"/>
    <w:rsid w:val="00375C17"/>
    <w:rsid w:val="00375EE6"/>
    <w:rsid w:val="00376453"/>
    <w:rsid w:val="0037694B"/>
    <w:rsid w:val="003770CB"/>
    <w:rsid w:val="00377F75"/>
    <w:rsid w:val="00381684"/>
    <w:rsid w:val="00381B1D"/>
    <w:rsid w:val="003822F0"/>
    <w:rsid w:val="00382997"/>
    <w:rsid w:val="00382AAF"/>
    <w:rsid w:val="0038340E"/>
    <w:rsid w:val="003841E7"/>
    <w:rsid w:val="00384AD6"/>
    <w:rsid w:val="00385E9D"/>
    <w:rsid w:val="0038699F"/>
    <w:rsid w:val="00386D63"/>
    <w:rsid w:val="00387981"/>
    <w:rsid w:val="00387A5C"/>
    <w:rsid w:val="0039006A"/>
    <w:rsid w:val="00391422"/>
    <w:rsid w:val="003924F6"/>
    <w:rsid w:val="00392546"/>
    <w:rsid w:val="00392DCF"/>
    <w:rsid w:val="00393097"/>
    <w:rsid w:val="003934BF"/>
    <w:rsid w:val="00394F14"/>
    <w:rsid w:val="0039570F"/>
    <w:rsid w:val="0039601D"/>
    <w:rsid w:val="0039629D"/>
    <w:rsid w:val="00396A1C"/>
    <w:rsid w:val="00396C1A"/>
    <w:rsid w:val="00396C37"/>
    <w:rsid w:val="00396E4B"/>
    <w:rsid w:val="00397674"/>
    <w:rsid w:val="00397725"/>
    <w:rsid w:val="00397BB2"/>
    <w:rsid w:val="003A012E"/>
    <w:rsid w:val="003A22E9"/>
    <w:rsid w:val="003A2775"/>
    <w:rsid w:val="003A364A"/>
    <w:rsid w:val="003A4350"/>
    <w:rsid w:val="003A5A99"/>
    <w:rsid w:val="003A5E30"/>
    <w:rsid w:val="003A6EEB"/>
    <w:rsid w:val="003A7563"/>
    <w:rsid w:val="003B031F"/>
    <w:rsid w:val="003B0733"/>
    <w:rsid w:val="003B0835"/>
    <w:rsid w:val="003B0C54"/>
    <w:rsid w:val="003B1EF3"/>
    <w:rsid w:val="003B2505"/>
    <w:rsid w:val="003B27F7"/>
    <w:rsid w:val="003B2E28"/>
    <w:rsid w:val="003B42CF"/>
    <w:rsid w:val="003B5408"/>
    <w:rsid w:val="003B546F"/>
    <w:rsid w:val="003B55A0"/>
    <w:rsid w:val="003B5832"/>
    <w:rsid w:val="003B6E92"/>
    <w:rsid w:val="003B7101"/>
    <w:rsid w:val="003B74FD"/>
    <w:rsid w:val="003C288F"/>
    <w:rsid w:val="003C30C2"/>
    <w:rsid w:val="003C37C1"/>
    <w:rsid w:val="003C40E9"/>
    <w:rsid w:val="003C4C29"/>
    <w:rsid w:val="003C5254"/>
    <w:rsid w:val="003C53FB"/>
    <w:rsid w:val="003C579B"/>
    <w:rsid w:val="003C65CC"/>
    <w:rsid w:val="003C663D"/>
    <w:rsid w:val="003C664C"/>
    <w:rsid w:val="003C67B4"/>
    <w:rsid w:val="003C6B85"/>
    <w:rsid w:val="003C766D"/>
    <w:rsid w:val="003D12A1"/>
    <w:rsid w:val="003D137D"/>
    <w:rsid w:val="003D1461"/>
    <w:rsid w:val="003D1B19"/>
    <w:rsid w:val="003D28D4"/>
    <w:rsid w:val="003D2C2F"/>
    <w:rsid w:val="003D37E7"/>
    <w:rsid w:val="003D417D"/>
    <w:rsid w:val="003D422A"/>
    <w:rsid w:val="003D55D9"/>
    <w:rsid w:val="003D5732"/>
    <w:rsid w:val="003D6F28"/>
    <w:rsid w:val="003D71E3"/>
    <w:rsid w:val="003D7262"/>
    <w:rsid w:val="003D7466"/>
    <w:rsid w:val="003D77D8"/>
    <w:rsid w:val="003E04E6"/>
    <w:rsid w:val="003E099D"/>
    <w:rsid w:val="003E0DFB"/>
    <w:rsid w:val="003E1024"/>
    <w:rsid w:val="003E1401"/>
    <w:rsid w:val="003E1A6E"/>
    <w:rsid w:val="003E2ABF"/>
    <w:rsid w:val="003E2FD8"/>
    <w:rsid w:val="003E3034"/>
    <w:rsid w:val="003E316F"/>
    <w:rsid w:val="003E383C"/>
    <w:rsid w:val="003E38BF"/>
    <w:rsid w:val="003E43D0"/>
    <w:rsid w:val="003E4916"/>
    <w:rsid w:val="003E4D7D"/>
    <w:rsid w:val="003E595B"/>
    <w:rsid w:val="003E5DF3"/>
    <w:rsid w:val="003E61DE"/>
    <w:rsid w:val="003E69EA"/>
    <w:rsid w:val="003E7DD8"/>
    <w:rsid w:val="003F0995"/>
    <w:rsid w:val="003F09A9"/>
    <w:rsid w:val="003F0DE8"/>
    <w:rsid w:val="003F1521"/>
    <w:rsid w:val="003F20C0"/>
    <w:rsid w:val="003F2C02"/>
    <w:rsid w:val="003F457D"/>
    <w:rsid w:val="003F4979"/>
    <w:rsid w:val="003F49FF"/>
    <w:rsid w:val="003F4C7D"/>
    <w:rsid w:val="003F63FF"/>
    <w:rsid w:val="003F6921"/>
    <w:rsid w:val="003F6DA2"/>
    <w:rsid w:val="003F7C92"/>
    <w:rsid w:val="00400000"/>
    <w:rsid w:val="0040003E"/>
    <w:rsid w:val="0040035E"/>
    <w:rsid w:val="00400605"/>
    <w:rsid w:val="00400A8B"/>
    <w:rsid w:val="00402AFD"/>
    <w:rsid w:val="00402EC0"/>
    <w:rsid w:val="0040314E"/>
    <w:rsid w:val="00403BEC"/>
    <w:rsid w:val="00404216"/>
    <w:rsid w:val="004044BA"/>
    <w:rsid w:val="00404E2D"/>
    <w:rsid w:val="00405422"/>
    <w:rsid w:val="004064C1"/>
    <w:rsid w:val="00406D5C"/>
    <w:rsid w:val="004076AC"/>
    <w:rsid w:val="00407749"/>
    <w:rsid w:val="00407817"/>
    <w:rsid w:val="00407C65"/>
    <w:rsid w:val="00410995"/>
    <w:rsid w:val="00410EAD"/>
    <w:rsid w:val="00411AAA"/>
    <w:rsid w:val="00412297"/>
    <w:rsid w:val="00413170"/>
    <w:rsid w:val="00413D97"/>
    <w:rsid w:val="00415A46"/>
    <w:rsid w:val="00415B88"/>
    <w:rsid w:val="00416869"/>
    <w:rsid w:val="00417017"/>
    <w:rsid w:val="0041774A"/>
    <w:rsid w:val="00417AAE"/>
    <w:rsid w:val="0042025C"/>
    <w:rsid w:val="00420411"/>
    <w:rsid w:val="004215EE"/>
    <w:rsid w:val="004227D0"/>
    <w:rsid w:val="00422940"/>
    <w:rsid w:val="00422D74"/>
    <w:rsid w:val="00422E03"/>
    <w:rsid w:val="00423329"/>
    <w:rsid w:val="004241B4"/>
    <w:rsid w:val="00424B7A"/>
    <w:rsid w:val="00424BFE"/>
    <w:rsid w:val="00425074"/>
    <w:rsid w:val="00425DBE"/>
    <w:rsid w:val="00425E27"/>
    <w:rsid w:val="00426BC7"/>
    <w:rsid w:val="0042726D"/>
    <w:rsid w:val="00427E34"/>
    <w:rsid w:val="00430537"/>
    <w:rsid w:val="00431A4E"/>
    <w:rsid w:val="00432B41"/>
    <w:rsid w:val="00432C35"/>
    <w:rsid w:val="00432FE6"/>
    <w:rsid w:val="00433719"/>
    <w:rsid w:val="0043372B"/>
    <w:rsid w:val="00433D2E"/>
    <w:rsid w:val="004344EE"/>
    <w:rsid w:val="00435020"/>
    <w:rsid w:val="004352A9"/>
    <w:rsid w:val="00435E94"/>
    <w:rsid w:val="004370E5"/>
    <w:rsid w:val="004377D4"/>
    <w:rsid w:val="00437A2C"/>
    <w:rsid w:val="004403EF"/>
    <w:rsid w:val="00440B3E"/>
    <w:rsid w:val="00441425"/>
    <w:rsid w:val="00441B82"/>
    <w:rsid w:val="00442684"/>
    <w:rsid w:val="0044268D"/>
    <w:rsid w:val="004427FF"/>
    <w:rsid w:val="00442ABF"/>
    <w:rsid w:val="004457B6"/>
    <w:rsid w:val="00445931"/>
    <w:rsid w:val="0044680B"/>
    <w:rsid w:val="00447691"/>
    <w:rsid w:val="00447CAE"/>
    <w:rsid w:val="00447EC7"/>
    <w:rsid w:val="004507E5"/>
    <w:rsid w:val="00450835"/>
    <w:rsid w:val="00451280"/>
    <w:rsid w:val="00452B37"/>
    <w:rsid w:val="00454202"/>
    <w:rsid w:val="00454ED6"/>
    <w:rsid w:val="004553CE"/>
    <w:rsid w:val="004555EB"/>
    <w:rsid w:val="00455EBB"/>
    <w:rsid w:val="0045666E"/>
    <w:rsid w:val="00457594"/>
    <w:rsid w:val="00457998"/>
    <w:rsid w:val="004602D1"/>
    <w:rsid w:val="00461208"/>
    <w:rsid w:val="00461D77"/>
    <w:rsid w:val="004620B5"/>
    <w:rsid w:val="00462225"/>
    <w:rsid w:val="00462226"/>
    <w:rsid w:val="00462B88"/>
    <w:rsid w:val="004634B8"/>
    <w:rsid w:val="004636D2"/>
    <w:rsid w:val="00463D38"/>
    <w:rsid w:val="00466875"/>
    <w:rsid w:val="00466ABF"/>
    <w:rsid w:val="00466B11"/>
    <w:rsid w:val="00466B4D"/>
    <w:rsid w:val="004670A3"/>
    <w:rsid w:val="0046736D"/>
    <w:rsid w:val="004678D2"/>
    <w:rsid w:val="004700C1"/>
    <w:rsid w:val="00470870"/>
    <w:rsid w:val="00470B78"/>
    <w:rsid w:val="00472248"/>
    <w:rsid w:val="004732E2"/>
    <w:rsid w:val="00473821"/>
    <w:rsid w:val="00473C52"/>
    <w:rsid w:val="00474BE6"/>
    <w:rsid w:val="004750C9"/>
    <w:rsid w:val="00475163"/>
    <w:rsid w:val="0047693A"/>
    <w:rsid w:val="00477B1C"/>
    <w:rsid w:val="004825A9"/>
    <w:rsid w:val="0048319E"/>
    <w:rsid w:val="004832FF"/>
    <w:rsid w:val="00483775"/>
    <w:rsid w:val="00483B4D"/>
    <w:rsid w:val="00483B5B"/>
    <w:rsid w:val="00485273"/>
    <w:rsid w:val="00485938"/>
    <w:rsid w:val="00485D0E"/>
    <w:rsid w:val="00485F16"/>
    <w:rsid w:val="004862C9"/>
    <w:rsid w:val="004866A2"/>
    <w:rsid w:val="00486EB7"/>
    <w:rsid w:val="00487581"/>
    <w:rsid w:val="00487E09"/>
    <w:rsid w:val="00490804"/>
    <w:rsid w:val="00491DBD"/>
    <w:rsid w:val="00491E23"/>
    <w:rsid w:val="00491EBD"/>
    <w:rsid w:val="00491FBF"/>
    <w:rsid w:val="004920DF"/>
    <w:rsid w:val="00492487"/>
    <w:rsid w:val="0049257B"/>
    <w:rsid w:val="004933E6"/>
    <w:rsid w:val="00493FDB"/>
    <w:rsid w:val="004942C3"/>
    <w:rsid w:val="004944FD"/>
    <w:rsid w:val="00494EE6"/>
    <w:rsid w:val="004956D6"/>
    <w:rsid w:val="00495875"/>
    <w:rsid w:val="0049664A"/>
    <w:rsid w:val="00496E64"/>
    <w:rsid w:val="004971CD"/>
    <w:rsid w:val="00497799"/>
    <w:rsid w:val="004A0411"/>
    <w:rsid w:val="004A0EEE"/>
    <w:rsid w:val="004A1136"/>
    <w:rsid w:val="004A22B2"/>
    <w:rsid w:val="004A2E61"/>
    <w:rsid w:val="004A3281"/>
    <w:rsid w:val="004A4E3D"/>
    <w:rsid w:val="004A53FC"/>
    <w:rsid w:val="004A56AE"/>
    <w:rsid w:val="004A678B"/>
    <w:rsid w:val="004B0612"/>
    <w:rsid w:val="004B2909"/>
    <w:rsid w:val="004B2AC2"/>
    <w:rsid w:val="004B2B39"/>
    <w:rsid w:val="004B2D89"/>
    <w:rsid w:val="004B46DA"/>
    <w:rsid w:val="004B46FB"/>
    <w:rsid w:val="004B470B"/>
    <w:rsid w:val="004B4829"/>
    <w:rsid w:val="004B4A9C"/>
    <w:rsid w:val="004B5020"/>
    <w:rsid w:val="004B52B6"/>
    <w:rsid w:val="004B534C"/>
    <w:rsid w:val="004B5751"/>
    <w:rsid w:val="004C05BC"/>
    <w:rsid w:val="004C0B56"/>
    <w:rsid w:val="004C0B79"/>
    <w:rsid w:val="004C1B05"/>
    <w:rsid w:val="004C1DCE"/>
    <w:rsid w:val="004C2DBD"/>
    <w:rsid w:val="004C2E69"/>
    <w:rsid w:val="004C36AF"/>
    <w:rsid w:val="004C3B7C"/>
    <w:rsid w:val="004C4828"/>
    <w:rsid w:val="004C4ACD"/>
    <w:rsid w:val="004C555F"/>
    <w:rsid w:val="004C5A45"/>
    <w:rsid w:val="004C624E"/>
    <w:rsid w:val="004C64BD"/>
    <w:rsid w:val="004C6936"/>
    <w:rsid w:val="004C6CDD"/>
    <w:rsid w:val="004D01EC"/>
    <w:rsid w:val="004D04F2"/>
    <w:rsid w:val="004D091C"/>
    <w:rsid w:val="004D19DB"/>
    <w:rsid w:val="004D206F"/>
    <w:rsid w:val="004D2600"/>
    <w:rsid w:val="004D2664"/>
    <w:rsid w:val="004D2843"/>
    <w:rsid w:val="004D2AB5"/>
    <w:rsid w:val="004D40B2"/>
    <w:rsid w:val="004D4E95"/>
    <w:rsid w:val="004D4ECB"/>
    <w:rsid w:val="004D53CD"/>
    <w:rsid w:val="004D5F2F"/>
    <w:rsid w:val="004D66F3"/>
    <w:rsid w:val="004D6867"/>
    <w:rsid w:val="004D740B"/>
    <w:rsid w:val="004E174D"/>
    <w:rsid w:val="004E2609"/>
    <w:rsid w:val="004E2AF7"/>
    <w:rsid w:val="004E2C51"/>
    <w:rsid w:val="004E3436"/>
    <w:rsid w:val="004E34DC"/>
    <w:rsid w:val="004E3699"/>
    <w:rsid w:val="004E4206"/>
    <w:rsid w:val="004E4455"/>
    <w:rsid w:val="004E4ABB"/>
    <w:rsid w:val="004E6020"/>
    <w:rsid w:val="004E65AC"/>
    <w:rsid w:val="004E79D6"/>
    <w:rsid w:val="004F08D3"/>
    <w:rsid w:val="004F08DE"/>
    <w:rsid w:val="004F0998"/>
    <w:rsid w:val="004F0D9E"/>
    <w:rsid w:val="004F1722"/>
    <w:rsid w:val="004F2722"/>
    <w:rsid w:val="004F2AA0"/>
    <w:rsid w:val="004F2D46"/>
    <w:rsid w:val="004F2F3B"/>
    <w:rsid w:val="004F2FF9"/>
    <w:rsid w:val="004F330B"/>
    <w:rsid w:val="004F3B9D"/>
    <w:rsid w:val="004F3EFE"/>
    <w:rsid w:val="004F5AEF"/>
    <w:rsid w:val="004F66CE"/>
    <w:rsid w:val="004F66D0"/>
    <w:rsid w:val="004F7664"/>
    <w:rsid w:val="00501222"/>
    <w:rsid w:val="00501AB7"/>
    <w:rsid w:val="00502C9B"/>
    <w:rsid w:val="00502DF1"/>
    <w:rsid w:val="0050370A"/>
    <w:rsid w:val="00503813"/>
    <w:rsid w:val="00505D1D"/>
    <w:rsid w:val="0050762F"/>
    <w:rsid w:val="00507941"/>
    <w:rsid w:val="005115C5"/>
    <w:rsid w:val="0051223D"/>
    <w:rsid w:val="00512325"/>
    <w:rsid w:val="00514002"/>
    <w:rsid w:val="0051435B"/>
    <w:rsid w:val="00515A4C"/>
    <w:rsid w:val="00516508"/>
    <w:rsid w:val="00517702"/>
    <w:rsid w:val="00517A40"/>
    <w:rsid w:val="00517B7C"/>
    <w:rsid w:val="00520ED9"/>
    <w:rsid w:val="00520F63"/>
    <w:rsid w:val="00521370"/>
    <w:rsid w:val="00521493"/>
    <w:rsid w:val="0052212B"/>
    <w:rsid w:val="0052292B"/>
    <w:rsid w:val="00522DC5"/>
    <w:rsid w:val="0052341D"/>
    <w:rsid w:val="00523556"/>
    <w:rsid w:val="0052378B"/>
    <w:rsid w:val="0052392E"/>
    <w:rsid w:val="00524150"/>
    <w:rsid w:val="0052532E"/>
    <w:rsid w:val="005253B7"/>
    <w:rsid w:val="00525DBE"/>
    <w:rsid w:val="0052658F"/>
    <w:rsid w:val="00526BDA"/>
    <w:rsid w:val="005274DB"/>
    <w:rsid w:val="00527CB7"/>
    <w:rsid w:val="00530CA5"/>
    <w:rsid w:val="00531783"/>
    <w:rsid w:val="00531BB9"/>
    <w:rsid w:val="0053259A"/>
    <w:rsid w:val="00532A12"/>
    <w:rsid w:val="00532C04"/>
    <w:rsid w:val="00532FF4"/>
    <w:rsid w:val="005330D3"/>
    <w:rsid w:val="00533ABD"/>
    <w:rsid w:val="00533B00"/>
    <w:rsid w:val="00533E05"/>
    <w:rsid w:val="00534560"/>
    <w:rsid w:val="005347FD"/>
    <w:rsid w:val="00534839"/>
    <w:rsid w:val="00535207"/>
    <w:rsid w:val="00535642"/>
    <w:rsid w:val="00537F8A"/>
    <w:rsid w:val="00540B4C"/>
    <w:rsid w:val="00540BDA"/>
    <w:rsid w:val="00542907"/>
    <w:rsid w:val="00542F75"/>
    <w:rsid w:val="005432F6"/>
    <w:rsid w:val="005440A0"/>
    <w:rsid w:val="0054440C"/>
    <w:rsid w:val="005445DD"/>
    <w:rsid w:val="00544681"/>
    <w:rsid w:val="005448F0"/>
    <w:rsid w:val="0054524E"/>
    <w:rsid w:val="00545524"/>
    <w:rsid w:val="0054560C"/>
    <w:rsid w:val="00546781"/>
    <w:rsid w:val="00546D77"/>
    <w:rsid w:val="00550957"/>
    <w:rsid w:val="0055163C"/>
    <w:rsid w:val="00551E8F"/>
    <w:rsid w:val="00551EB0"/>
    <w:rsid w:val="00552BCD"/>
    <w:rsid w:val="005532C6"/>
    <w:rsid w:val="00553B50"/>
    <w:rsid w:val="00553BC8"/>
    <w:rsid w:val="00553C84"/>
    <w:rsid w:val="00554083"/>
    <w:rsid w:val="005553E9"/>
    <w:rsid w:val="00555FEF"/>
    <w:rsid w:val="00556280"/>
    <w:rsid w:val="005566A4"/>
    <w:rsid w:val="00556D76"/>
    <w:rsid w:val="00556F0C"/>
    <w:rsid w:val="00557069"/>
    <w:rsid w:val="00557562"/>
    <w:rsid w:val="00557CFC"/>
    <w:rsid w:val="00557F4A"/>
    <w:rsid w:val="0056041E"/>
    <w:rsid w:val="005604A8"/>
    <w:rsid w:val="00560A6E"/>
    <w:rsid w:val="005612BA"/>
    <w:rsid w:val="00561F25"/>
    <w:rsid w:val="00562E68"/>
    <w:rsid w:val="005632D3"/>
    <w:rsid w:val="005632E2"/>
    <w:rsid w:val="005635DD"/>
    <w:rsid w:val="00565415"/>
    <w:rsid w:val="005654C9"/>
    <w:rsid w:val="00565614"/>
    <w:rsid w:val="00565EA3"/>
    <w:rsid w:val="00566280"/>
    <w:rsid w:val="005662B9"/>
    <w:rsid w:val="00566DB7"/>
    <w:rsid w:val="005674B2"/>
    <w:rsid w:val="00567C64"/>
    <w:rsid w:val="00567D4A"/>
    <w:rsid w:val="00570E40"/>
    <w:rsid w:val="00570F6E"/>
    <w:rsid w:val="00571043"/>
    <w:rsid w:val="00571361"/>
    <w:rsid w:val="00571AC6"/>
    <w:rsid w:val="00571E19"/>
    <w:rsid w:val="00572410"/>
    <w:rsid w:val="00573135"/>
    <w:rsid w:val="00573A93"/>
    <w:rsid w:val="00575361"/>
    <w:rsid w:val="0057546F"/>
    <w:rsid w:val="005758DC"/>
    <w:rsid w:val="00575FE6"/>
    <w:rsid w:val="0057648E"/>
    <w:rsid w:val="005770D5"/>
    <w:rsid w:val="0057782A"/>
    <w:rsid w:val="00577B3B"/>
    <w:rsid w:val="00580173"/>
    <w:rsid w:val="00581CAD"/>
    <w:rsid w:val="005823EE"/>
    <w:rsid w:val="005833F8"/>
    <w:rsid w:val="00584017"/>
    <w:rsid w:val="00584ED1"/>
    <w:rsid w:val="005855FC"/>
    <w:rsid w:val="00585B0D"/>
    <w:rsid w:val="00585DF2"/>
    <w:rsid w:val="005860D0"/>
    <w:rsid w:val="00586EFB"/>
    <w:rsid w:val="005870D3"/>
    <w:rsid w:val="00587385"/>
    <w:rsid w:val="0058752C"/>
    <w:rsid w:val="00587845"/>
    <w:rsid w:val="0059045A"/>
    <w:rsid w:val="00591708"/>
    <w:rsid w:val="00593493"/>
    <w:rsid w:val="0059448E"/>
    <w:rsid w:val="0059451D"/>
    <w:rsid w:val="00594743"/>
    <w:rsid w:val="00595FA5"/>
    <w:rsid w:val="00597F78"/>
    <w:rsid w:val="005A0048"/>
    <w:rsid w:val="005A032F"/>
    <w:rsid w:val="005A1B86"/>
    <w:rsid w:val="005A1FC2"/>
    <w:rsid w:val="005A247C"/>
    <w:rsid w:val="005A24EE"/>
    <w:rsid w:val="005A2738"/>
    <w:rsid w:val="005A2F9A"/>
    <w:rsid w:val="005A3766"/>
    <w:rsid w:val="005A3B21"/>
    <w:rsid w:val="005A47C3"/>
    <w:rsid w:val="005A4E56"/>
    <w:rsid w:val="005A4F14"/>
    <w:rsid w:val="005A51CC"/>
    <w:rsid w:val="005A54A9"/>
    <w:rsid w:val="005A6598"/>
    <w:rsid w:val="005A6F56"/>
    <w:rsid w:val="005B01C3"/>
    <w:rsid w:val="005B0EF5"/>
    <w:rsid w:val="005B15D1"/>
    <w:rsid w:val="005B1AF6"/>
    <w:rsid w:val="005B1E0D"/>
    <w:rsid w:val="005B24DE"/>
    <w:rsid w:val="005B285A"/>
    <w:rsid w:val="005B30F4"/>
    <w:rsid w:val="005B3116"/>
    <w:rsid w:val="005B3EC6"/>
    <w:rsid w:val="005B4287"/>
    <w:rsid w:val="005B437B"/>
    <w:rsid w:val="005B4985"/>
    <w:rsid w:val="005B54DE"/>
    <w:rsid w:val="005B61AE"/>
    <w:rsid w:val="005B778B"/>
    <w:rsid w:val="005B7805"/>
    <w:rsid w:val="005C0A93"/>
    <w:rsid w:val="005C0ADE"/>
    <w:rsid w:val="005C0C79"/>
    <w:rsid w:val="005C0F51"/>
    <w:rsid w:val="005C0FAE"/>
    <w:rsid w:val="005C1E32"/>
    <w:rsid w:val="005C21B0"/>
    <w:rsid w:val="005C2712"/>
    <w:rsid w:val="005C2870"/>
    <w:rsid w:val="005C28FD"/>
    <w:rsid w:val="005C2FC8"/>
    <w:rsid w:val="005C37F4"/>
    <w:rsid w:val="005C4659"/>
    <w:rsid w:val="005C4E46"/>
    <w:rsid w:val="005C4F7B"/>
    <w:rsid w:val="005C51C5"/>
    <w:rsid w:val="005C58B1"/>
    <w:rsid w:val="005C5FD9"/>
    <w:rsid w:val="005C6851"/>
    <w:rsid w:val="005C6A99"/>
    <w:rsid w:val="005C6F07"/>
    <w:rsid w:val="005C73CE"/>
    <w:rsid w:val="005C74E7"/>
    <w:rsid w:val="005C75A0"/>
    <w:rsid w:val="005D0830"/>
    <w:rsid w:val="005D1C69"/>
    <w:rsid w:val="005D2853"/>
    <w:rsid w:val="005D3382"/>
    <w:rsid w:val="005D4750"/>
    <w:rsid w:val="005D505B"/>
    <w:rsid w:val="005D553D"/>
    <w:rsid w:val="005D6BDA"/>
    <w:rsid w:val="005D6E8A"/>
    <w:rsid w:val="005D76C0"/>
    <w:rsid w:val="005E0972"/>
    <w:rsid w:val="005E0B0C"/>
    <w:rsid w:val="005E2C73"/>
    <w:rsid w:val="005E356E"/>
    <w:rsid w:val="005E4A42"/>
    <w:rsid w:val="005E4B01"/>
    <w:rsid w:val="005E4D93"/>
    <w:rsid w:val="005E5640"/>
    <w:rsid w:val="005E5BBD"/>
    <w:rsid w:val="005E6688"/>
    <w:rsid w:val="005F179A"/>
    <w:rsid w:val="005F382F"/>
    <w:rsid w:val="005F44EC"/>
    <w:rsid w:val="005F5857"/>
    <w:rsid w:val="005F5B03"/>
    <w:rsid w:val="005F620B"/>
    <w:rsid w:val="005F65E4"/>
    <w:rsid w:val="005F67C5"/>
    <w:rsid w:val="005F7EEC"/>
    <w:rsid w:val="006003B8"/>
    <w:rsid w:val="0060048A"/>
    <w:rsid w:val="006008A8"/>
    <w:rsid w:val="00601E7F"/>
    <w:rsid w:val="00602633"/>
    <w:rsid w:val="00602DB3"/>
    <w:rsid w:val="00602E6B"/>
    <w:rsid w:val="0060577F"/>
    <w:rsid w:val="00605E71"/>
    <w:rsid w:val="00606306"/>
    <w:rsid w:val="00606B29"/>
    <w:rsid w:val="00607535"/>
    <w:rsid w:val="00607776"/>
    <w:rsid w:val="006111AA"/>
    <w:rsid w:val="00611C85"/>
    <w:rsid w:val="0061298D"/>
    <w:rsid w:val="00614CBC"/>
    <w:rsid w:val="006154DD"/>
    <w:rsid w:val="006165CE"/>
    <w:rsid w:val="00616AF6"/>
    <w:rsid w:val="00617DD8"/>
    <w:rsid w:val="00617E78"/>
    <w:rsid w:val="00620203"/>
    <w:rsid w:val="00620F41"/>
    <w:rsid w:val="00621734"/>
    <w:rsid w:val="00621BE6"/>
    <w:rsid w:val="00621D0A"/>
    <w:rsid w:val="006226F6"/>
    <w:rsid w:val="00623F21"/>
    <w:rsid w:val="0062401E"/>
    <w:rsid w:val="006243AD"/>
    <w:rsid w:val="00624B9E"/>
    <w:rsid w:val="00624BFF"/>
    <w:rsid w:val="00624C18"/>
    <w:rsid w:val="006250EA"/>
    <w:rsid w:val="0062681E"/>
    <w:rsid w:val="006268AB"/>
    <w:rsid w:val="00626AFB"/>
    <w:rsid w:val="00627105"/>
    <w:rsid w:val="00627E82"/>
    <w:rsid w:val="00630980"/>
    <w:rsid w:val="0063106F"/>
    <w:rsid w:val="00631A2A"/>
    <w:rsid w:val="00632482"/>
    <w:rsid w:val="00634241"/>
    <w:rsid w:val="0063496A"/>
    <w:rsid w:val="006350D7"/>
    <w:rsid w:val="006357E6"/>
    <w:rsid w:val="006365C7"/>
    <w:rsid w:val="00636607"/>
    <w:rsid w:val="006373F0"/>
    <w:rsid w:val="006376E9"/>
    <w:rsid w:val="00637B85"/>
    <w:rsid w:val="006412FA"/>
    <w:rsid w:val="006415D5"/>
    <w:rsid w:val="00641E61"/>
    <w:rsid w:val="0064204A"/>
    <w:rsid w:val="0064212E"/>
    <w:rsid w:val="00642A08"/>
    <w:rsid w:val="0064344E"/>
    <w:rsid w:val="00644017"/>
    <w:rsid w:val="00645318"/>
    <w:rsid w:val="006458C5"/>
    <w:rsid w:val="00645C23"/>
    <w:rsid w:val="0064645B"/>
    <w:rsid w:val="0065059B"/>
    <w:rsid w:val="00651032"/>
    <w:rsid w:val="0065115F"/>
    <w:rsid w:val="0065133F"/>
    <w:rsid w:val="006514BE"/>
    <w:rsid w:val="006523C0"/>
    <w:rsid w:val="006527ED"/>
    <w:rsid w:val="0065299D"/>
    <w:rsid w:val="00652FF9"/>
    <w:rsid w:val="006534D8"/>
    <w:rsid w:val="0065451A"/>
    <w:rsid w:val="0065534D"/>
    <w:rsid w:val="006559A8"/>
    <w:rsid w:val="0065602A"/>
    <w:rsid w:val="00657748"/>
    <w:rsid w:val="00657B26"/>
    <w:rsid w:val="00657CA9"/>
    <w:rsid w:val="00661905"/>
    <w:rsid w:val="00663026"/>
    <w:rsid w:val="00663BF9"/>
    <w:rsid w:val="00663D42"/>
    <w:rsid w:val="0066455B"/>
    <w:rsid w:val="0066513E"/>
    <w:rsid w:val="0066585A"/>
    <w:rsid w:val="00666562"/>
    <w:rsid w:val="0066676F"/>
    <w:rsid w:val="006668D2"/>
    <w:rsid w:val="00666D47"/>
    <w:rsid w:val="00670F29"/>
    <w:rsid w:val="00671509"/>
    <w:rsid w:val="006717B2"/>
    <w:rsid w:val="0067381D"/>
    <w:rsid w:val="006744F9"/>
    <w:rsid w:val="0067506C"/>
    <w:rsid w:val="006754D0"/>
    <w:rsid w:val="00675F8E"/>
    <w:rsid w:val="00676C7D"/>
    <w:rsid w:val="006808B2"/>
    <w:rsid w:val="00681ACF"/>
    <w:rsid w:val="00681F64"/>
    <w:rsid w:val="0068211D"/>
    <w:rsid w:val="00682C4A"/>
    <w:rsid w:val="00683B9F"/>
    <w:rsid w:val="00684026"/>
    <w:rsid w:val="0068508B"/>
    <w:rsid w:val="006854F0"/>
    <w:rsid w:val="00686225"/>
    <w:rsid w:val="006867F3"/>
    <w:rsid w:val="0068786A"/>
    <w:rsid w:val="00687A2F"/>
    <w:rsid w:val="00687D69"/>
    <w:rsid w:val="00687EB7"/>
    <w:rsid w:val="0069004B"/>
    <w:rsid w:val="006911E5"/>
    <w:rsid w:val="0069156E"/>
    <w:rsid w:val="0069167E"/>
    <w:rsid w:val="00691A75"/>
    <w:rsid w:val="0069296E"/>
    <w:rsid w:val="00693693"/>
    <w:rsid w:val="00694A4B"/>
    <w:rsid w:val="0069526D"/>
    <w:rsid w:val="0069541D"/>
    <w:rsid w:val="006976BF"/>
    <w:rsid w:val="006A1BD2"/>
    <w:rsid w:val="006A2A7B"/>
    <w:rsid w:val="006A32A7"/>
    <w:rsid w:val="006A3538"/>
    <w:rsid w:val="006A370B"/>
    <w:rsid w:val="006A3E77"/>
    <w:rsid w:val="006A41E5"/>
    <w:rsid w:val="006A44DB"/>
    <w:rsid w:val="006A4505"/>
    <w:rsid w:val="006A46E0"/>
    <w:rsid w:val="006A4FCF"/>
    <w:rsid w:val="006A565E"/>
    <w:rsid w:val="006A650D"/>
    <w:rsid w:val="006A6DB7"/>
    <w:rsid w:val="006A6E94"/>
    <w:rsid w:val="006A774C"/>
    <w:rsid w:val="006B0153"/>
    <w:rsid w:val="006B03C4"/>
    <w:rsid w:val="006B0D2C"/>
    <w:rsid w:val="006B0F81"/>
    <w:rsid w:val="006B134E"/>
    <w:rsid w:val="006B2289"/>
    <w:rsid w:val="006B2540"/>
    <w:rsid w:val="006B28F0"/>
    <w:rsid w:val="006B2957"/>
    <w:rsid w:val="006B3566"/>
    <w:rsid w:val="006B3E0C"/>
    <w:rsid w:val="006B4159"/>
    <w:rsid w:val="006B614D"/>
    <w:rsid w:val="006B63FF"/>
    <w:rsid w:val="006B7F66"/>
    <w:rsid w:val="006C0502"/>
    <w:rsid w:val="006C0DA6"/>
    <w:rsid w:val="006C17AE"/>
    <w:rsid w:val="006C17E6"/>
    <w:rsid w:val="006C2D9F"/>
    <w:rsid w:val="006C2E36"/>
    <w:rsid w:val="006C3B64"/>
    <w:rsid w:val="006C48DC"/>
    <w:rsid w:val="006C579D"/>
    <w:rsid w:val="006C5C92"/>
    <w:rsid w:val="006C63D2"/>
    <w:rsid w:val="006C6763"/>
    <w:rsid w:val="006C71CB"/>
    <w:rsid w:val="006C79C1"/>
    <w:rsid w:val="006C7C68"/>
    <w:rsid w:val="006D0447"/>
    <w:rsid w:val="006D0CB1"/>
    <w:rsid w:val="006D2E72"/>
    <w:rsid w:val="006D4C3F"/>
    <w:rsid w:val="006D4DC8"/>
    <w:rsid w:val="006D4F92"/>
    <w:rsid w:val="006D5BB7"/>
    <w:rsid w:val="006D5BF9"/>
    <w:rsid w:val="006D5E21"/>
    <w:rsid w:val="006D6A4D"/>
    <w:rsid w:val="006D792E"/>
    <w:rsid w:val="006D7F95"/>
    <w:rsid w:val="006E085D"/>
    <w:rsid w:val="006E1B0C"/>
    <w:rsid w:val="006E1E4D"/>
    <w:rsid w:val="006E1F91"/>
    <w:rsid w:val="006E2619"/>
    <w:rsid w:val="006E3551"/>
    <w:rsid w:val="006E660A"/>
    <w:rsid w:val="006E6662"/>
    <w:rsid w:val="006E775D"/>
    <w:rsid w:val="006F07AA"/>
    <w:rsid w:val="006F0D11"/>
    <w:rsid w:val="006F0FAE"/>
    <w:rsid w:val="006F1B44"/>
    <w:rsid w:val="006F1C14"/>
    <w:rsid w:val="006F1C9A"/>
    <w:rsid w:val="006F2CBE"/>
    <w:rsid w:val="006F2F69"/>
    <w:rsid w:val="006F377F"/>
    <w:rsid w:val="006F43A9"/>
    <w:rsid w:val="006F4411"/>
    <w:rsid w:val="006F4BDC"/>
    <w:rsid w:val="006F5725"/>
    <w:rsid w:val="006F5C57"/>
    <w:rsid w:val="006F62A7"/>
    <w:rsid w:val="006F6647"/>
    <w:rsid w:val="006F6660"/>
    <w:rsid w:val="006F77D9"/>
    <w:rsid w:val="006F77F6"/>
    <w:rsid w:val="006F794A"/>
    <w:rsid w:val="0070005A"/>
    <w:rsid w:val="007006C1"/>
    <w:rsid w:val="00700AA0"/>
    <w:rsid w:val="007014A6"/>
    <w:rsid w:val="00701ACB"/>
    <w:rsid w:val="00701B38"/>
    <w:rsid w:val="00701FD7"/>
    <w:rsid w:val="00703140"/>
    <w:rsid w:val="007031F0"/>
    <w:rsid w:val="0070487C"/>
    <w:rsid w:val="00704946"/>
    <w:rsid w:val="00704C9D"/>
    <w:rsid w:val="00704EE0"/>
    <w:rsid w:val="00704F27"/>
    <w:rsid w:val="007066A5"/>
    <w:rsid w:val="00706909"/>
    <w:rsid w:val="00707011"/>
    <w:rsid w:val="007074BE"/>
    <w:rsid w:val="00711357"/>
    <w:rsid w:val="0071237E"/>
    <w:rsid w:val="00712474"/>
    <w:rsid w:val="0071250C"/>
    <w:rsid w:val="0071251C"/>
    <w:rsid w:val="007126B0"/>
    <w:rsid w:val="00712A47"/>
    <w:rsid w:val="00714745"/>
    <w:rsid w:val="007153C5"/>
    <w:rsid w:val="00715684"/>
    <w:rsid w:val="00716148"/>
    <w:rsid w:val="00716616"/>
    <w:rsid w:val="00716B69"/>
    <w:rsid w:val="007175C1"/>
    <w:rsid w:val="00717944"/>
    <w:rsid w:val="00720C1F"/>
    <w:rsid w:val="00720E56"/>
    <w:rsid w:val="00722C36"/>
    <w:rsid w:val="00722E21"/>
    <w:rsid w:val="007240AF"/>
    <w:rsid w:val="00724A5C"/>
    <w:rsid w:val="00724A68"/>
    <w:rsid w:val="00724DB3"/>
    <w:rsid w:val="007254F3"/>
    <w:rsid w:val="00725A11"/>
    <w:rsid w:val="00726969"/>
    <w:rsid w:val="00727FD4"/>
    <w:rsid w:val="0073002E"/>
    <w:rsid w:val="00730A04"/>
    <w:rsid w:val="00730A65"/>
    <w:rsid w:val="00731E17"/>
    <w:rsid w:val="007320E2"/>
    <w:rsid w:val="007335E4"/>
    <w:rsid w:val="00733BCD"/>
    <w:rsid w:val="00733FD1"/>
    <w:rsid w:val="0073451D"/>
    <w:rsid w:val="00734590"/>
    <w:rsid w:val="00734626"/>
    <w:rsid w:val="007347C3"/>
    <w:rsid w:val="00735646"/>
    <w:rsid w:val="0073602D"/>
    <w:rsid w:val="0073623B"/>
    <w:rsid w:val="00736BF0"/>
    <w:rsid w:val="007371B1"/>
    <w:rsid w:val="00740488"/>
    <w:rsid w:val="00740569"/>
    <w:rsid w:val="0074056F"/>
    <w:rsid w:val="00740C17"/>
    <w:rsid w:val="00741D66"/>
    <w:rsid w:val="00741EF0"/>
    <w:rsid w:val="00743113"/>
    <w:rsid w:val="00743FAE"/>
    <w:rsid w:val="00744162"/>
    <w:rsid w:val="0074417E"/>
    <w:rsid w:val="00744206"/>
    <w:rsid w:val="00744299"/>
    <w:rsid w:val="007449BB"/>
    <w:rsid w:val="007459CA"/>
    <w:rsid w:val="00745B76"/>
    <w:rsid w:val="007460EA"/>
    <w:rsid w:val="00746822"/>
    <w:rsid w:val="00746D48"/>
    <w:rsid w:val="00746E31"/>
    <w:rsid w:val="00747321"/>
    <w:rsid w:val="007477DB"/>
    <w:rsid w:val="00747CDF"/>
    <w:rsid w:val="00750206"/>
    <w:rsid w:val="007506F6"/>
    <w:rsid w:val="00750EC9"/>
    <w:rsid w:val="0075268A"/>
    <w:rsid w:val="00752DBA"/>
    <w:rsid w:val="00752E06"/>
    <w:rsid w:val="00753F6C"/>
    <w:rsid w:val="00754D54"/>
    <w:rsid w:val="00754EB8"/>
    <w:rsid w:val="0075505F"/>
    <w:rsid w:val="00755813"/>
    <w:rsid w:val="00755922"/>
    <w:rsid w:val="00755F14"/>
    <w:rsid w:val="0075680E"/>
    <w:rsid w:val="00760D8B"/>
    <w:rsid w:val="00761703"/>
    <w:rsid w:val="00762A19"/>
    <w:rsid w:val="00762E66"/>
    <w:rsid w:val="00763480"/>
    <w:rsid w:val="00763990"/>
    <w:rsid w:val="00763D00"/>
    <w:rsid w:val="00763D4F"/>
    <w:rsid w:val="00763E58"/>
    <w:rsid w:val="0076487E"/>
    <w:rsid w:val="00764AAE"/>
    <w:rsid w:val="00764D26"/>
    <w:rsid w:val="00767164"/>
    <w:rsid w:val="0077028D"/>
    <w:rsid w:val="007702F3"/>
    <w:rsid w:val="007706DD"/>
    <w:rsid w:val="00770875"/>
    <w:rsid w:val="0077099B"/>
    <w:rsid w:val="00771351"/>
    <w:rsid w:val="00771B0F"/>
    <w:rsid w:val="007725FB"/>
    <w:rsid w:val="00772B8E"/>
    <w:rsid w:val="007746CA"/>
    <w:rsid w:val="00774E89"/>
    <w:rsid w:val="0077549B"/>
    <w:rsid w:val="00775F5D"/>
    <w:rsid w:val="00776285"/>
    <w:rsid w:val="0077794D"/>
    <w:rsid w:val="00777AC2"/>
    <w:rsid w:val="00777B19"/>
    <w:rsid w:val="007812A7"/>
    <w:rsid w:val="007819F7"/>
    <w:rsid w:val="007823D3"/>
    <w:rsid w:val="00782795"/>
    <w:rsid w:val="00782DC6"/>
    <w:rsid w:val="00782EB2"/>
    <w:rsid w:val="007839FF"/>
    <w:rsid w:val="00783A80"/>
    <w:rsid w:val="00784DC9"/>
    <w:rsid w:val="00785C83"/>
    <w:rsid w:val="0078610B"/>
    <w:rsid w:val="007861B4"/>
    <w:rsid w:val="00786483"/>
    <w:rsid w:val="00786818"/>
    <w:rsid w:val="00786C6D"/>
    <w:rsid w:val="0078744D"/>
    <w:rsid w:val="0079106E"/>
    <w:rsid w:val="00791D3B"/>
    <w:rsid w:val="00791E3E"/>
    <w:rsid w:val="00791EBD"/>
    <w:rsid w:val="00792480"/>
    <w:rsid w:val="00793F64"/>
    <w:rsid w:val="00794DAA"/>
    <w:rsid w:val="0079568D"/>
    <w:rsid w:val="00796981"/>
    <w:rsid w:val="007A0C10"/>
    <w:rsid w:val="007A257A"/>
    <w:rsid w:val="007A2F75"/>
    <w:rsid w:val="007A3308"/>
    <w:rsid w:val="007A46A4"/>
    <w:rsid w:val="007A4868"/>
    <w:rsid w:val="007A53A0"/>
    <w:rsid w:val="007A6FD7"/>
    <w:rsid w:val="007A72A4"/>
    <w:rsid w:val="007B0084"/>
    <w:rsid w:val="007B08A5"/>
    <w:rsid w:val="007B0F2C"/>
    <w:rsid w:val="007B1903"/>
    <w:rsid w:val="007B2926"/>
    <w:rsid w:val="007B37E6"/>
    <w:rsid w:val="007B3B0D"/>
    <w:rsid w:val="007B4443"/>
    <w:rsid w:val="007B49E8"/>
    <w:rsid w:val="007B6556"/>
    <w:rsid w:val="007B73FB"/>
    <w:rsid w:val="007B7A28"/>
    <w:rsid w:val="007C0F58"/>
    <w:rsid w:val="007C108A"/>
    <w:rsid w:val="007C174D"/>
    <w:rsid w:val="007C2550"/>
    <w:rsid w:val="007C28CC"/>
    <w:rsid w:val="007C3164"/>
    <w:rsid w:val="007C382F"/>
    <w:rsid w:val="007C47A7"/>
    <w:rsid w:val="007C52CA"/>
    <w:rsid w:val="007C6E94"/>
    <w:rsid w:val="007D0094"/>
    <w:rsid w:val="007D077C"/>
    <w:rsid w:val="007D1875"/>
    <w:rsid w:val="007D21D2"/>
    <w:rsid w:val="007D2A0D"/>
    <w:rsid w:val="007D2A4D"/>
    <w:rsid w:val="007D331C"/>
    <w:rsid w:val="007D3D3C"/>
    <w:rsid w:val="007D4294"/>
    <w:rsid w:val="007D4595"/>
    <w:rsid w:val="007D46F9"/>
    <w:rsid w:val="007D47C1"/>
    <w:rsid w:val="007D5149"/>
    <w:rsid w:val="007D58BF"/>
    <w:rsid w:val="007D6229"/>
    <w:rsid w:val="007D63A3"/>
    <w:rsid w:val="007D7228"/>
    <w:rsid w:val="007D741B"/>
    <w:rsid w:val="007D7B0A"/>
    <w:rsid w:val="007D7D0B"/>
    <w:rsid w:val="007E0043"/>
    <w:rsid w:val="007E0287"/>
    <w:rsid w:val="007E0D48"/>
    <w:rsid w:val="007E1032"/>
    <w:rsid w:val="007E1087"/>
    <w:rsid w:val="007E12EB"/>
    <w:rsid w:val="007E237B"/>
    <w:rsid w:val="007E29A2"/>
    <w:rsid w:val="007E2E5B"/>
    <w:rsid w:val="007E3938"/>
    <w:rsid w:val="007E3B10"/>
    <w:rsid w:val="007E452C"/>
    <w:rsid w:val="007E4EBA"/>
    <w:rsid w:val="007E54BA"/>
    <w:rsid w:val="007E58ED"/>
    <w:rsid w:val="007E658B"/>
    <w:rsid w:val="007E6ECE"/>
    <w:rsid w:val="007F13FF"/>
    <w:rsid w:val="007F2487"/>
    <w:rsid w:val="007F2F06"/>
    <w:rsid w:val="007F2F9D"/>
    <w:rsid w:val="007F3626"/>
    <w:rsid w:val="007F3B09"/>
    <w:rsid w:val="007F3B5B"/>
    <w:rsid w:val="007F6671"/>
    <w:rsid w:val="007F77C9"/>
    <w:rsid w:val="007F7C08"/>
    <w:rsid w:val="00800493"/>
    <w:rsid w:val="0080092D"/>
    <w:rsid w:val="00800C13"/>
    <w:rsid w:val="00801ACF"/>
    <w:rsid w:val="00801B0B"/>
    <w:rsid w:val="00801C82"/>
    <w:rsid w:val="00801FFC"/>
    <w:rsid w:val="0080263C"/>
    <w:rsid w:val="00802752"/>
    <w:rsid w:val="00804232"/>
    <w:rsid w:val="0080441E"/>
    <w:rsid w:val="008045CD"/>
    <w:rsid w:val="00804CAD"/>
    <w:rsid w:val="00804D9D"/>
    <w:rsid w:val="0080504B"/>
    <w:rsid w:val="00805119"/>
    <w:rsid w:val="00805695"/>
    <w:rsid w:val="00805A85"/>
    <w:rsid w:val="00806022"/>
    <w:rsid w:val="008069C7"/>
    <w:rsid w:val="00806C53"/>
    <w:rsid w:val="00806EC9"/>
    <w:rsid w:val="008104BA"/>
    <w:rsid w:val="00811252"/>
    <w:rsid w:val="00811BF3"/>
    <w:rsid w:val="00812807"/>
    <w:rsid w:val="00812CAE"/>
    <w:rsid w:val="00812D4F"/>
    <w:rsid w:val="00812F1E"/>
    <w:rsid w:val="00813E9F"/>
    <w:rsid w:val="00814344"/>
    <w:rsid w:val="0081552F"/>
    <w:rsid w:val="008159A4"/>
    <w:rsid w:val="00815CB7"/>
    <w:rsid w:val="00815E0E"/>
    <w:rsid w:val="00815FBE"/>
    <w:rsid w:val="008179CE"/>
    <w:rsid w:val="008201A9"/>
    <w:rsid w:val="00820D31"/>
    <w:rsid w:val="00823946"/>
    <w:rsid w:val="00824214"/>
    <w:rsid w:val="008254EE"/>
    <w:rsid w:val="00825E52"/>
    <w:rsid w:val="00826700"/>
    <w:rsid w:val="00826715"/>
    <w:rsid w:val="00827013"/>
    <w:rsid w:val="0083038D"/>
    <w:rsid w:val="00830D6C"/>
    <w:rsid w:val="008310CB"/>
    <w:rsid w:val="008313AD"/>
    <w:rsid w:val="00831464"/>
    <w:rsid w:val="0083179A"/>
    <w:rsid w:val="00831FF8"/>
    <w:rsid w:val="008325FF"/>
    <w:rsid w:val="00833230"/>
    <w:rsid w:val="0083366A"/>
    <w:rsid w:val="00835515"/>
    <w:rsid w:val="00835F02"/>
    <w:rsid w:val="00836F7A"/>
    <w:rsid w:val="008374A3"/>
    <w:rsid w:val="008375B4"/>
    <w:rsid w:val="008379BA"/>
    <w:rsid w:val="00837F7D"/>
    <w:rsid w:val="008402B0"/>
    <w:rsid w:val="008411EB"/>
    <w:rsid w:val="00842EEC"/>
    <w:rsid w:val="00842F95"/>
    <w:rsid w:val="0084388E"/>
    <w:rsid w:val="008452C8"/>
    <w:rsid w:val="00845C13"/>
    <w:rsid w:val="00845F8C"/>
    <w:rsid w:val="008464F5"/>
    <w:rsid w:val="00847A34"/>
    <w:rsid w:val="00847BBD"/>
    <w:rsid w:val="00847C09"/>
    <w:rsid w:val="00850243"/>
    <w:rsid w:val="0085074E"/>
    <w:rsid w:val="00850C05"/>
    <w:rsid w:val="00850E8C"/>
    <w:rsid w:val="00852FA1"/>
    <w:rsid w:val="008548F5"/>
    <w:rsid w:val="00854E0D"/>
    <w:rsid w:val="00855582"/>
    <w:rsid w:val="00855677"/>
    <w:rsid w:val="008556F1"/>
    <w:rsid w:val="00860704"/>
    <w:rsid w:val="00861D58"/>
    <w:rsid w:val="0086366D"/>
    <w:rsid w:val="008658A2"/>
    <w:rsid w:val="00865A61"/>
    <w:rsid w:val="00865F7F"/>
    <w:rsid w:val="00866188"/>
    <w:rsid w:val="00867B25"/>
    <w:rsid w:val="00867F65"/>
    <w:rsid w:val="00870564"/>
    <w:rsid w:val="00870F51"/>
    <w:rsid w:val="008715E0"/>
    <w:rsid w:val="00871DDB"/>
    <w:rsid w:val="008735B6"/>
    <w:rsid w:val="0087384B"/>
    <w:rsid w:val="00873893"/>
    <w:rsid w:val="00873D88"/>
    <w:rsid w:val="00874091"/>
    <w:rsid w:val="00874356"/>
    <w:rsid w:val="00874362"/>
    <w:rsid w:val="00874772"/>
    <w:rsid w:val="00874C27"/>
    <w:rsid w:val="008754A6"/>
    <w:rsid w:val="00875AAF"/>
    <w:rsid w:val="00876D29"/>
    <w:rsid w:val="00876F71"/>
    <w:rsid w:val="00877E99"/>
    <w:rsid w:val="008800DF"/>
    <w:rsid w:val="008814E3"/>
    <w:rsid w:val="0088174F"/>
    <w:rsid w:val="00882984"/>
    <w:rsid w:val="00882FE0"/>
    <w:rsid w:val="00883214"/>
    <w:rsid w:val="00883431"/>
    <w:rsid w:val="0088349F"/>
    <w:rsid w:val="008836DD"/>
    <w:rsid w:val="00886940"/>
    <w:rsid w:val="00886E4E"/>
    <w:rsid w:val="00886F12"/>
    <w:rsid w:val="00887114"/>
    <w:rsid w:val="00887A63"/>
    <w:rsid w:val="008903AE"/>
    <w:rsid w:val="008903D4"/>
    <w:rsid w:val="008908BE"/>
    <w:rsid w:val="00892075"/>
    <w:rsid w:val="008924EA"/>
    <w:rsid w:val="00892AF8"/>
    <w:rsid w:val="00892BBF"/>
    <w:rsid w:val="008938E0"/>
    <w:rsid w:val="00895FE8"/>
    <w:rsid w:val="0089600E"/>
    <w:rsid w:val="00896307"/>
    <w:rsid w:val="0089656B"/>
    <w:rsid w:val="008966CE"/>
    <w:rsid w:val="0089694D"/>
    <w:rsid w:val="00896F9D"/>
    <w:rsid w:val="00897897"/>
    <w:rsid w:val="008A0D3D"/>
    <w:rsid w:val="008A149D"/>
    <w:rsid w:val="008A1882"/>
    <w:rsid w:val="008A1EFB"/>
    <w:rsid w:val="008A2FEC"/>
    <w:rsid w:val="008A31A6"/>
    <w:rsid w:val="008A38E1"/>
    <w:rsid w:val="008A3DE2"/>
    <w:rsid w:val="008A49EB"/>
    <w:rsid w:val="008A4BCA"/>
    <w:rsid w:val="008A613F"/>
    <w:rsid w:val="008A6337"/>
    <w:rsid w:val="008A67CB"/>
    <w:rsid w:val="008A7B3E"/>
    <w:rsid w:val="008A7F6C"/>
    <w:rsid w:val="008B00BD"/>
    <w:rsid w:val="008B0BE6"/>
    <w:rsid w:val="008B12C4"/>
    <w:rsid w:val="008B1454"/>
    <w:rsid w:val="008B277C"/>
    <w:rsid w:val="008B4F80"/>
    <w:rsid w:val="008B51A1"/>
    <w:rsid w:val="008B5227"/>
    <w:rsid w:val="008B57FB"/>
    <w:rsid w:val="008B7AE4"/>
    <w:rsid w:val="008B7C0C"/>
    <w:rsid w:val="008C0C6B"/>
    <w:rsid w:val="008C160B"/>
    <w:rsid w:val="008C19D5"/>
    <w:rsid w:val="008C1C26"/>
    <w:rsid w:val="008C25AD"/>
    <w:rsid w:val="008C28B4"/>
    <w:rsid w:val="008C28E4"/>
    <w:rsid w:val="008C3A39"/>
    <w:rsid w:val="008C3D9F"/>
    <w:rsid w:val="008C45D6"/>
    <w:rsid w:val="008C4D8A"/>
    <w:rsid w:val="008C55B6"/>
    <w:rsid w:val="008C5CF5"/>
    <w:rsid w:val="008C64A8"/>
    <w:rsid w:val="008C6F5B"/>
    <w:rsid w:val="008C751C"/>
    <w:rsid w:val="008D05B5"/>
    <w:rsid w:val="008D0998"/>
    <w:rsid w:val="008D108E"/>
    <w:rsid w:val="008D124A"/>
    <w:rsid w:val="008D1832"/>
    <w:rsid w:val="008D1FA0"/>
    <w:rsid w:val="008D2831"/>
    <w:rsid w:val="008D3BF4"/>
    <w:rsid w:val="008D4093"/>
    <w:rsid w:val="008D4864"/>
    <w:rsid w:val="008D5B89"/>
    <w:rsid w:val="008D5E54"/>
    <w:rsid w:val="008D5EFC"/>
    <w:rsid w:val="008D6530"/>
    <w:rsid w:val="008D7A4E"/>
    <w:rsid w:val="008E1EC5"/>
    <w:rsid w:val="008E1FB7"/>
    <w:rsid w:val="008E25D0"/>
    <w:rsid w:val="008E2CF3"/>
    <w:rsid w:val="008E3477"/>
    <w:rsid w:val="008E374A"/>
    <w:rsid w:val="008E3DC6"/>
    <w:rsid w:val="008E3F0F"/>
    <w:rsid w:val="008E3FAA"/>
    <w:rsid w:val="008E612A"/>
    <w:rsid w:val="008E6ADD"/>
    <w:rsid w:val="008E771A"/>
    <w:rsid w:val="008F295A"/>
    <w:rsid w:val="008F2C8C"/>
    <w:rsid w:val="008F2F15"/>
    <w:rsid w:val="008F313B"/>
    <w:rsid w:val="008F3989"/>
    <w:rsid w:val="008F4238"/>
    <w:rsid w:val="008F4788"/>
    <w:rsid w:val="008F574B"/>
    <w:rsid w:val="008F5D0B"/>
    <w:rsid w:val="008F614A"/>
    <w:rsid w:val="008F7099"/>
    <w:rsid w:val="008F72A5"/>
    <w:rsid w:val="008F7336"/>
    <w:rsid w:val="009006AF"/>
    <w:rsid w:val="009006EC"/>
    <w:rsid w:val="00900914"/>
    <w:rsid w:val="009009E4"/>
    <w:rsid w:val="00900E2E"/>
    <w:rsid w:val="0090234E"/>
    <w:rsid w:val="00902568"/>
    <w:rsid w:val="00903394"/>
    <w:rsid w:val="009038C5"/>
    <w:rsid w:val="00903922"/>
    <w:rsid w:val="0090420E"/>
    <w:rsid w:val="0090499E"/>
    <w:rsid w:val="00905128"/>
    <w:rsid w:val="0090531F"/>
    <w:rsid w:val="0090593B"/>
    <w:rsid w:val="009059A5"/>
    <w:rsid w:val="0090674A"/>
    <w:rsid w:val="00906A43"/>
    <w:rsid w:val="00906AA1"/>
    <w:rsid w:val="0090715D"/>
    <w:rsid w:val="00907E4A"/>
    <w:rsid w:val="009111C9"/>
    <w:rsid w:val="009112B1"/>
    <w:rsid w:val="00911A5D"/>
    <w:rsid w:val="00911FA3"/>
    <w:rsid w:val="009126B9"/>
    <w:rsid w:val="00912868"/>
    <w:rsid w:val="009139FB"/>
    <w:rsid w:val="00913CDC"/>
    <w:rsid w:val="00913CF5"/>
    <w:rsid w:val="00914B05"/>
    <w:rsid w:val="00915157"/>
    <w:rsid w:val="009152FA"/>
    <w:rsid w:val="00915393"/>
    <w:rsid w:val="00916915"/>
    <w:rsid w:val="00917522"/>
    <w:rsid w:val="0091752E"/>
    <w:rsid w:val="00917E70"/>
    <w:rsid w:val="00917E95"/>
    <w:rsid w:val="0092014E"/>
    <w:rsid w:val="009214C7"/>
    <w:rsid w:val="00921AFD"/>
    <w:rsid w:val="00921D8A"/>
    <w:rsid w:val="009227B9"/>
    <w:rsid w:val="009227EA"/>
    <w:rsid w:val="009229BD"/>
    <w:rsid w:val="00923DEC"/>
    <w:rsid w:val="00924319"/>
    <w:rsid w:val="009250DC"/>
    <w:rsid w:val="00925A83"/>
    <w:rsid w:val="00926546"/>
    <w:rsid w:val="00926FAF"/>
    <w:rsid w:val="00927137"/>
    <w:rsid w:val="00927D67"/>
    <w:rsid w:val="009301BB"/>
    <w:rsid w:val="009307F8"/>
    <w:rsid w:val="00931EEE"/>
    <w:rsid w:val="00932FE2"/>
    <w:rsid w:val="00932FF8"/>
    <w:rsid w:val="009335E6"/>
    <w:rsid w:val="009337F0"/>
    <w:rsid w:val="00933961"/>
    <w:rsid w:val="00933BE9"/>
    <w:rsid w:val="009346A7"/>
    <w:rsid w:val="00935A16"/>
    <w:rsid w:val="00936628"/>
    <w:rsid w:val="009372EB"/>
    <w:rsid w:val="009376AA"/>
    <w:rsid w:val="00941140"/>
    <w:rsid w:val="00941188"/>
    <w:rsid w:val="00941686"/>
    <w:rsid w:val="0094514C"/>
    <w:rsid w:val="00945324"/>
    <w:rsid w:val="0094621A"/>
    <w:rsid w:val="00946637"/>
    <w:rsid w:val="009466CB"/>
    <w:rsid w:val="00946BEA"/>
    <w:rsid w:val="00946F20"/>
    <w:rsid w:val="00947149"/>
    <w:rsid w:val="009475B0"/>
    <w:rsid w:val="00947939"/>
    <w:rsid w:val="0095047C"/>
    <w:rsid w:val="00951328"/>
    <w:rsid w:val="00951640"/>
    <w:rsid w:val="00952C26"/>
    <w:rsid w:val="00953447"/>
    <w:rsid w:val="00953915"/>
    <w:rsid w:val="00954277"/>
    <w:rsid w:val="00954BE2"/>
    <w:rsid w:val="00955522"/>
    <w:rsid w:val="009556A4"/>
    <w:rsid w:val="009563B7"/>
    <w:rsid w:val="00956A0E"/>
    <w:rsid w:val="00957078"/>
    <w:rsid w:val="00957D5A"/>
    <w:rsid w:val="00957FC9"/>
    <w:rsid w:val="0096434B"/>
    <w:rsid w:val="00964433"/>
    <w:rsid w:val="0096535A"/>
    <w:rsid w:val="00965630"/>
    <w:rsid w:val="00966DB2"/>
    <w:rsid w:val="0096773E"/>
    <w:rsid w:val="00967C95"/>
    <w:rsid w:val="00970040"/>
    <w:rsid w:val="00970265"/>
    <w:rsid w:val="00970434"/>
    <w:rsid w:val="009705D5"/>
    <w:rsid w:val="00970CED"/>
    <w:rsid w:val="009713FE"/>
    <w:rsid w:val="00971DB1"/>
    <w:rsid w:val="00972402"/>
    <w:rsid w:val="00972E45"/>
    <w:rsid w:val="00973AB7"/>
    <w:rsid w:val="00974065"/>
    <w:rsid w:val="00975392"/>
    <w:rsid w:val="0097539B"/>
    <w:rsid w:val="009762C3"/>
    <w:rsid w:val="0097687D"/>
    <w:rsid w:val="009777AB"/>
    <w:rsid w:val="00977825"/>
    <w:rsid w:val="0098092F"/>
    <w:rsid w:val="009810CC"/>
    <w:rsid w:val="009829DA"/>
    <w:rsid w:val="00985898"/>
    <w:rsid w:val="009859B1"/>
    <w:rsid w:val="009861AD"/>
    <w:rsid w:val="00986893"/>
    <w:rsid w:val="0098737A"/>
    <w:rsid w:val="00990E99"/>
    <w:rsid w:val="009916B5"/>
    <w:rsid w:val="00991CA1"/>
    <w:rsid w:val="00991E40"/>
    <w:rsid w:val="009920CB"/>
    <w:rsid w:val="00992CEB"/>
    <w:rsid w:val="0099301B"/>
    <w:rsid w:val="0099375B"/>
    <w:rsid w:val="009937D4"/>
    <w:rsid w:val="00994196"/>
    <w:rsid w:val="00994B23"/>
    <w:rsid w:val="00996FC7"/>
    <w:rsid w:val="00997F68"/>
    <w:rsid w:val="009A04AF"/>
    <w:rsid w:val="009A1DDF"/>
    <w:rsid w:val="009A1F90"/>
    <w:rsid w:val="009A2636"/>
    <w:rsid w:val="009A2FA2"/>
    <w:rsid w:val="009A3465"/>
    <w:rsid w:val="009A398C"/>
    <w:rsid w:val="009A3C6C"/>
    <w:rsid w:val="009A603C"/>
    <w:rsid w:val="009A6390"/>
    <w:rsid w:val="009A6A41"/>
    <w:rsid w:val="009A7D1C"/>
    <w:rsid w:val="009B0174"/>
    <w:rsid w:val="009B05B0"/>
    <w:rsid w:val="009B06BC"/>
    <w:rsid w:val="009B09FB"/>
    <w:rsid w:val="009B20A8"/>
    <w:rsid w:val="009B2258"/>
    <w:rsid w:val="009B2B4C"/>
    <w:rsid w:val="009B2C2F"/>
    <w:rsid w:val="009B2DD5"/>
    <w:rsid w:val="009B32BC"/>
    <w:rsid w:val="009B332E"/>
    <w:rsid w:val="009B41CC"/>
    <w:rsid w:val="009B42B9"/>
    <w:rsid w:val="009B54E2"/>
    <w:rsid w:val="009B56F9"/>
    <w:rsid w:val="009B59DA"/>
    <w:rsid w:val="009B5C93"/>
    <w:rsid w:val="009B5D98"/>
    <w:rsid w:val="009B6850"/>
    <w:rsid w:val="009B6CED"/>
    <w:rsid w:val="009B76C1"/>
    <w:rsid w:val="009B7B8E"/>
    <w:rsid w:val="009C2DA6"/>
    <w:rsid w:val="009C2F12"/>
    <w:rsid w:val="009C3226"/>
    <w:rsid w:val="009C3295"/>
    <w:rsid w:val="009C36D8"/>
    <w:rsid w:val="009C4061"/>
    <w:rsid w:val="009C4862"/>
    <w:rsid w:val="009C52BF"/>
    <w:rsid w:val="009C5657"/>
    <w:rsid w:val="009C64DF"/>
    <w:rsid w:val="009C764B"/>
    <w:rsid w:val="009D021A"/>
    <w:rsid w:val="009D05F9"/>
    <w:rsid w:val="009D1F2F"/>
    <w:rsid w:val="009D21AC"/>
    <w:rsid w:val="009D247A"/>
    <w:rsid w:val="009D371D"/>
    <w:rsid w:val="009D3F08"/>
    <w:rsid w:val="009D42FB"/>
    <w:rsid w:val="009D4374"/>
    <w:rsid w:val="009D4417"/>
    <w:rsid w:val="009D4BEC"/>
    <w:rsid w:val="009D6191"/>
    <w:rsid w:val="009D6457"/>
    <w:rsid w:val="009D6ADF"/>
    <w:rsid w:val="009D7DD4"/>
    <w:rsid w:val="009E0B29"/>
    <w:rsid w:val="009E0BBB"/>
    <w:rsid w:val="009E0D22"/>
    <w:rsid w:val="009E114F"/>
    <w:rsid w:val="009E137C"/>
    <w:rsid w:val="009E201A"/>
    <w:rsid w:val="009E232E"/>
    <w:rsid w:val="009E3AAC"/>
    <w:rsid w:val="009E47C8"/>
    <w:rsid w:val="009E50F0"/>
    <w:rsid w:val="009E5152"/>
    <w:rsid w:val="009E5D12"/>
    <w:rsid w:val="009E7130"/>
    <w:rsid w:val="009E7508"/>
    <w:rsid w:val="009E7C62"/>
    <w:rsid w:val="009F056C"/>
    <w:rsid w:val="009F099F"/>
    <w:rsid w:val="009F194E"/>
    <w:rsid w:val="009F1C24"/>
    <w:rsid w:val="009F2E4D"/>
    <w:rsid w:val="009F2EC4"/>
    <w:rsid w:val="009F2FF3"/>
    <w:rsid w:val="009F3DA5"/>
    <w:rsid w:val="009F3E5C"/>
    <w:rsid w:val="009F3F1D"/>
    <w:rsid w:val="009F44FC"/>
    <w:rsid w:val="009F508D"/>
    <w:rsid w:val="009F6FB8"/>
    <w:rsid w:val="009F7636"/>
    <w:rsid w:val="00A00862"/>
    <w:rsid w:val="00A019FF"/>
    <w:rsid w:val="00A01CDA"/>
    <w:rsid w:val="00A030CF"/>
    <w:rsid w:val="00A03150"/>
    <w:rsid w:val="00A031BB"/>
    <w:rsid w:val="00A04C0A"/>
    <w:rsid w:val="00A07848"/>
    <w:rsid w:val="00A07BF9"/>
    <w:rsid w:val="00A1132A"/>
    <w:rsid w:val="00A11769"/>
    <w:rsid w:val="00A117F5"/>
    <w:rsid w:val="00A12683"/>
    <w:rsid w:val="00A1301E"/>
    <w:rsid w:val="00A132DE"/>
    <w:rsid w:val="00A133B1"/>
    <w:rsid w:val="00A136C5"/>
    <w:rsid w:val="00A13D0F"/>
    <w:rsid w:val="00A1416B"/>
    <w:rsid w:val="00A147DA"/>
    <w:rsid w:val="00A14A77"/>
    <w:rsid w:val="00A14DD2"/>
    <w:rsid w:val="00A1547C"/>
    <w:rsid w:val="00A15E08"/>
    <w:rsid w:val="00A161AD"/>
    <w:rsid w:val="00A16BFA"/>
    <w:rsid w:val="00A16FA4"/>
    <w:rsid w:val="00A17671"/>
    <w:rsid w:val="00A205CD"/>
    <w:rsid w:val="00A20AB6"/>
    <w:rsid w:val="00A20EAA"/>
    <w:rsid w:val="00A220A9"/>
    <w:rsid w:val="00A224E6"/>
    <w:rsid w:val="00A22E0C"/>
    <w:rsid w:val="00A23438"/>
    <w:rsid w:val="00A2389D"/>
    <w:rsid w:val="00A23B50"/>
    <w:rsid w:val="00A23D77"/>
    <w:rsid w:val="00A2401E"/>
    <w:rsid w:val="00A2426C"/>
    <w:rsid w:val="00A249C9"/>
    <w:rsid w:val="00A25BDF"/>
    <w:rsid w:val="00A25C85"/>
    <w:rsid w:val="00A26BFF"/>
    <w:rsid w:val="00A26CB8"/>
    <w:rsid w:val="00A26FFD"/>
    <w:rsid w:val="00A27574"/>
    <w:rsid w:val="00A27749"/>
    <w:rsid w:val="00A27B59"/>
    <w:rsid w:val="00A27E9F"/>
    <w:rsid w:val="00A30E91"/>
    <w:rsid w:val="00A31CCC"/>
    <w:rsid w:val="00A33660"/>
    <w:rsid w:val="00A344AE"/>
    <w:rsid w:val="00A3546D"/>
    <w:rsid w:val="00A3549A"/>
    <w:rsid w:val="00A358BF"/>
    <w:rsid w:val="00A35CD3"/>
    <w:rsid w:val="00A36CA4"/>
    <w:rsid w:val="00A37853"/>
    <w:rsid w:val="00A37D90"/>
    <w:rsid w:val="00A41353"/>
    <w:rsid w:val="00A42306"/>
    <w:rsid w:val="00A42D4C"/>
    <w:rsid w:val="00A42E31"/>
    <w:rsid w:val="00A434AF"/>
    <w:rsid w:val="00A44419"/>
    <w:rsid w:val="00A4487F"/>
    <w:rsid w:val="00A45BC9"/>
    <w:rsid w:val="00A45C05"/>
    <w:rsid w:val="00A47451"/>
    <w:rsid w:val="00A47BCC"/>
    <w:rsid w:val="00A501B6"/>
    <w:rsid w:val="00A51EFF"/>
    <w:rsid w:val="00A5377A"/>
    <w:rsid w:val="00A53DFA"/>
    <w:rsid w:val="00A54CD4"/>
    <w:rsid w:val="00A54EB0"/>
    <w:rsid w:val="00A553CD"/>
    <w:rsid w:val="00A55A73"/>
    <w:rsid w:val="00A566D5"/>
    <w:rsid w:val="00A56994"/>
    <w:rsid w:val="00A5757B"/>
    <w:rsid w:val="00A60096"/>
    <w:rsid w:val="00A6072A"/>
    <w:rsid w:val="00A6084C"/>
    <w:rsid w:val="00A61240"/>
    <w:rsid w:val="00A6386B"/>
    <w:rsid w:val="00A63DD9"/>
    <w:rsid w:val="00A63F41"/>
    <w:rsid w:val="00A64A4B"/>
    <w:rsid w:val="00A64FFB"/>
    <w:rsid w:val="00A66AD2"/>
    <w:rsid w:val="00A66BB9"/>
    <w:rsid w:val="00A672B7"/>
    <w:rsid w:val="00A6785F"/>
    <w:rsid w:val="00A67F58"/>
    <w:rsid w:val="00A700A4"/>
    <w:rsid w:val="00A701C3"/>
    <w:rsid w:val="00A71CE2"/>
    <w:rsid w:val="00A72AB9"/>
    <w:rsid w:val="00A73156"/>
    <w:rsid w:val="00A732F7"/>
    <w:rsid w:val="00A73FE9"/>
    <w:rsid w:val="00A743DA"/>
    <w:rsid w:val="00A74402"/>
    <w:rsid w:val="00A74A48"/>
    <w:rsid w:val="00A75CF3"/>
    <w:rsid w:val="00A75F88"/>
    <w:rsid w:val="00A7646B"/>
    <w:rsid w:val="00A77C1E"/>
    <w:rsid w:val="00A80620"/>
    <w:rsid w:val="00A8175E"/>
    <w:rsid w:val="00A81BAD"/>
    <w:rsid w:val="00A826EB"/>
    <w:rsid w:val="00A83924"/>
    <w:rsid w:val="00A83B10"/>
    <w:rsid w:val="00A85891"/>
    <w:rsid w:val="00A85AAB"/>
    <w:rsid w:val="00A86212"/>
    <w:rsid w:val="00A87825"/>
    <w:rsid w:val="00A87904"/>
    <w:rsid w:val="00A90AA9"/>
    <w:rsid w:val="00A90E26"/>
    <w:rsid w:val="00A914D5"/>
    <w:rsid w:val="00A91B08"/>
    <w:rsid w:val="00A92EA8"/>
    <w:rsid w:val="00A92F47"/>
    <w:rsid w:val="00A9477E"/>
    <w:rsid w:val="00A94C7C"/>
    <w:rsid w:val="00A954FF"/>
    <w:rsid w:val="00A95C36"/>
    <w:rsid w:val="00A96019"/>
    <w:rsid w:val="00AA06E5"/>
    <w:rsid w:val="00AA0E26"/>
    <w:rsid w:val="00AA22F8"/>
    <w:rsid w:val="00AA3038"/>
    <w:rsid w:val="00AA361B"/>
    <w:rsid w:val="00AA401D"/>
    <w:rsid w:val="00AA4C33"/>
    <w:rsid w:val="00AA5A4B"/>
    <w:rsid w:val="00AA6039"/>
    <w:rsid w:val="00AA6510"/>
    <w:rsid w:val="00AA6516"/>
    <w:rsid w:val="00AA74AE"/>
    <w:rsid w:val="00AA7A8F"/>
    <w:rsid w:val="00AA7D9B"/>
    <w:rsid w:val="00AB1662"/>
    <w:rsid w:val="00AB18C8"/>
    <w:rsid w:val="00AB2263"/>
    <w:rsid w:val="00AB252B"/>
    <w:rsid w:val="00AB28AC"/>
    <w:rsid w:val="00AB3A3E"/>
    <w:rsid w:val="00AB472F"/>
    <w:rsid w:val="00AB52D9"/>
    <w:rsid w:val="00AB56A2"/>
    <w:rsid w:val="00AB5B12"/>
    <w:rsid w:val="00AB6A20"/>
    <w:rsid w:val="00AB6E28"/>
    <w:rsid w:val="00AB789E"/>
    <w:rsid w:val="00AC05BA"/>
    <w:rsid w:val="00AC192A"/>
    <w:rsid w:val="00AC1F8F"/>
    <w:rsid w:val="00AC23E5"/>
    <w:rsid w:val="00AC2D97"/>
    <w:rsid w:val="00AC2FC8"/>
    <w:rsid w:val="00AC3604"/>
    <w:rsid w:val="00AC474C"/>
    <w:rsid w:val="00AC4E35"/>
    <w:rsid w:val="00AC5CA8"/>
    <w:rsid w:val="00AC6872"/>
    <w:rsid w:val="00AC6DCE"/>
    <w:rsid w:val="00AC709F"/>
    <w:rsid w:val="00AC7A82"/>
    <w:rsid w:val="00AD07BB"/>
    <w:rsid w:val="00AD0912"/>
    <w:rsid w:val="00AD0A1E"/>
    <w:rsid w:val="00AD1314"/>
    <w:rsid w:val="00AD2E91"/>
    <w:rsid w:val="00AD2FD8"/>
    <w:rsid w:val="00AD33BB"/>
    <w:rsid w:val="00AD3585"/>
    <w:rsid w:val="00AD3BAA"/>
    <w:rsid w:val="00AD5185"/>
    <w:rsid w:val="00AD5B32"/>
    <w:rsid w:val="00AD761F"/>
    <w:rsid w:val="00AD7811"/>
    <w:rsid w:val="00AD7BB8"/>
    <w:rsid w:val="00AD7DEC"/>
    <w:rsid w:val="00AE0707"/>
    <w:rsid w:val="00AE0782"/>
    <w:rsid w:val="00AE083D"/>
    <w:rsid w:val="00AE0D6A"/>
    <w:rsid w:val="00AE17A8"/>
    <w:rsid w:val="00AE273A"/>
    <w:rsid w:val="00AE2C9D"/>
    <w:rsid w:val="00AE3BA7"/>
    <w:rsid w:val="00AE5BF6"/>
    <w:rsid w:val="00AE6076"/>
    <w:rsid w:val="00AE681A"/>
    <w:rsid w:val="00AE6F6A"/>
    <w:rsid w:val="00AE7076"/>
    <w:rsid w:val="00AE782A"/>
    <w:rsid w:val="00AE7B56"/>
    <w:rsid w:val="00AE7CEB"/>
    <w:rsid w:val="00AF1B99"/>
    <w:rsid w:val="00AF1D31"/>
    <w:rsid w:val="00AF1E06"/>
    <w:rsid w:val="00AF2190"/>
    <w:rsid w:val="00AF3E49"/>
    <w:rsid w:val="00AF44AE"/>
    <w:rsid w:val="00AF4884"/>
    <w:rsid w:val="00AF4954"/>
    <w:rsid w:val="00AF5098"/>
    <w:rsid w:val="00AF53D2"/>
    <w:rsid w:val="00AF587A"/>
    <w:rsid w:val="00AF58B7"/>
    <w:rsid w:val="00AF5978"/>
    <w:rsid w:val="00AF7E9D"/>
    <w:rsid w:val="00AF7EEC"/>
    <w:rsid w:val="00B006F1"/>
    <w:rsid w:val="00B00CAA"/>
    <w:rsid w:val="00B028EE"/>
    <w:rsid w:val="00B02D0D"/>
    <w:rsid w:val="00B04193"/>
    <w:rsid w:val="00B045BE"/>
    <w:rsid w:val="00B0478D"/>
    <w:rsid w:val="00B04975"/>
    <w:rsid w:val="00B0663A"/>
    <w:rsid w:val="00B066CB"/>
    <w:rsid w:val="00B0683C"/>
    <w:rsid w:val="00B06850"/>
    <w:rsid w:val="00B071E1"/>
    <w:rsid w:val="00B0773E"/>
    <w:rsid w:val="00B10C54"/>
    <w:rsid w:val="00B10C69"/>
    <w:rsid w:val="00B112B5"/>
    <w:rsid w:val="00B11931"/>
    <w:rsid w:val="00B11A44"/>
    <w:rsid w:val="00B12630"/>
    <w:rsid w:val="00B1502D"/>
    <w:rsid w:val="00B16551"/>
    <w:rsid w:val="00B20268"/>
    <w:rsid w:val="00B204A0"/>
    <w:rsid w:val="00B20B24"/>
    <w:rsid w:val="00B22D53"/>
    <w:rsid w:val="00B23D5F"/>
    <w:rsid w:val="00B24828"/>
    <w:rsid w:val="00B25A4B"/>
    <w:rsid w:val="00B2639A"/>
    <w:rsid w:val="00B26651"/>
    <w:rsid w:val="00B279B7"/>
    <w:rsid w:val="00B27A83"/>
    <w:rsid w:val="00B27E2E"/>
    <w:rsid w:val="00B30517"/>
    <w:rsid w:val="00B30BBE"/>
    <w:rsid w:val="00B3130A"/>
    <w:rsid w:val="00B32575"/>
    <w:rsid w:val="00B32E28"/>
    <w:rsid w:val="00B3780A"/>
    <w:rsid w:val="00B40715"/>
    <w:rsid w:val="00B4115B"/>
    <w:rsid w:val="00B41628"/>
    <w:rsid w:val="00B418AC"/>
    <w:rsid w:val="00B42BEC"/>
    <w:rsid w:val="00B43C1B"/>
    <w:rsid w:val="00B44220"/>
    <w:rsid w:val="00B447D7"/>
    <w:rsid w:val="00B44DDA"/>
    <w:rsid w:val="00B50754"/>
    <w:rsid w:val="00B50DCC"/>
    <w:rsid w:val="00B52754"/>
    <w:rsid w:val="00B5293D"/>
    <w:rsid w:val="00B541B5"/>
    <w:rsid w:val="00B54574"/>
    <w:rsid w:val="00B5474D"/>
    <w:rsid w:val="00B55C0C"/>
    <w:rsid w:val="00B566A8"/>
    <w:rsid w:val="00B568E7"/>
    <w:rsid w:val="00B568FE"/>
    <w:rsid w:val="00B56A8C"/>
    <w:rsid w:val="00B57655"/>
    <w:rsid w:val="00B57662"/>
    <w:rsid w:val="00B57D2D"/>
    <w:rsid w:val="00B611C8"/>
    <w:rsid w:val="00B61D37"/>
    <w:rsid w:val="00B61E4A"/>
    <w:rsid w:val="00B62D97"/>
    <w:rsid w:val="00B638A4"/>
    <w:rsid w:val="00B640C0"/>
    <w:rsid w:val="00B6464B"/>
    <w:rsid w:val="00B648ED"/>
    <w:rsid w:val="00B64F2B"/>
    <w:rsid w:val="00B65C45"/>
    <w:rsid w:val="00B6615E"/>
    <w:rsid w:val="00B67062"/>
    <w:rsid w:val="00B679E9"/>
    <w:rsid w:val="00B679EE"/>
    <w:rsid w:val="00B704DB"/>
    <w:rsid w:val="00B7174F"/>
    <w:rsid w:val="00B74DF3"/>
    <w:rsid w:val="00B74F2E"/>
    <w:rsid w:val="00B758DF"/>
    <w:rsid w:val="00B760CA"/>
    <w:rsid w:val="00B76832"/>
    <w:rsid w:val="00B76FA5"/>
    <w:rsid w:val="00B77262"/>
    <w:rsid w:val="00B77733"/>
    <w:rsid w:val="00B778FD"/>
    <w:rsid w:val="00B80111"/>
    <w:rsid w:val="00B82F94"/>
    <w:rsid w:val="00B840C6"/>
    <w:rsid w:val="00B84260"/>
    <w:rsid w:val="00B85655"/>
    <w:rsid w:val="00B85C7E"/>
    <w:rsid w:val="00B8652A"/>
    <w:rsid w:val="00B86790"/>
    <w:rsid w:val="00B86BC8"/>
    <w:rsid w:val="00B904DF"/>
    <w:rsid w:val="00B9083F"/>
    <w:rsid w:val="00B9094A"/>
    <w:rsid w:val="00B911EA"/>
    <w:rsid w:val="00B913B9"/>
    <w:rsid w:val="00B9141A"/>
    <w:rsid w:val="00B91689"/>
    <w:rsid w:val="00B91E2F"/>
    <w:rsid w:val="00B92672"/>
    <w:rsid w:val="00B9556E"/>
    <w:rsid w:val="00B96777"/>
    <w:rsid w:val="00B969F4"/>
    <w:rsid w:val="00B9720E"/>
    <w:rsid w:val="00B975AD"/>
    <w:rsid w:val="00B9769C"/>
    <w:rsid w:val="00B97A02"/>
    <w:rsid w:val="00BA01AB"/>
    <w:rsid w:val="00BA0781"/>
    <w:rsid w:val="00BA0F23"/>
    <w:rsid w:val="00BA11B5"/>
    <w:rsid w:val="00BA1618"/>
    <w:rsid w:val="00BA1DE8"/>
    <w:rsid w:val="00BA1E8F"/>
    <w:rsid w:val="00BA24F0"/>
    <w:rsid w:val="00BA48AA"/>
    <w:rsid w:val="00BA4B63"/>
    <w:rsid w:val="00BA50E4"/>
    <w:rsid w:val="00BA595C"/>
    <w:rsid w:val="00BA59D6"/>
    <w:rsid w:val="00BA6907"/>
    <w:rsid w:val="00BA7378"/>
    <w:rsid w:val="00BA7955"/>
    <w:rsid w:val="00BB17E3"/>
    <w:rsid w:val="00BB2A1A"/>
    <w:rsid w:val="00BB2A20"/>
    <w:rsid w:val="00BB32DA"/>
    <w:rsid w:val="00BB3FEE"/>
    <w:rsid w:val="00BB43D2"/>
    <w:rsid w:val="00BB44B0"/>
    <w:rsid w:val="00BB4800"/>
    <w:rsid w:val="00BB4F1B"/>
    <w:rsid w:val="00BB52E1"/>
    <w:rsid w:val="00BB5B88"/>
    <w:rsid w:val="00BB5C88"/>
    <w:rsid w:val="00BB6077"/>
    <w:rsid w:val="00BB6828"/>
    <w:rsid w:val="00BB6ED4"/>
    <w:rsid w:val="00BB710A"/>
    <w:rsid w:val="00BC0895"/>
    <w:rsid w:val="00BC0D00"/>
    <w:rsid w:val="00BC232A"/>
    <w:rsid w:val="00BC2847"/>
    <w:rsid w:val="00BC2F74"/>
    <w:rsid w:val="00BC34ED"/>
    <w:rsid w:val="00BC35B5"/>
    <w:rsid w:val="00BC3FF5"/>
    <w:rsid w:val="00BC420C"/>
    <w:rsid w:val="00BC4255"/>
    <w:rsid w:val="00BC49B4"/>
    <w:rsid w:val="00BC50D3"/>
    <w:rsid w:val="00BC7492"/>
    <w:rsid w:val="00BD0768"/>
    <w:rsid w:val="00BD1461"/>
    <w:rsid w:val="00BD1600"/>
    <w:rsid w:val="00BD1F7B"/>
    <w:rsid w:val="00BD2455"/>
    <w:rsid w:val="00BD33F4"/>
    <w:rsid w:val="00BD3641"/>
    <w:rsid w:val="00BD3F66"/>
    <w:rsid w:val="00BD42BC"/>
    <w:rsid w:val="00BD4B3F"/>
    <w:rsid w:val="00BD4F18"/>
    <w:rsid w:val="00BD5019"/>
    <w:rsid w:val="00BD5775"/>
    <w:rsid w:val="00BD5E5D"/>
    <w:rsid w:val="00BD5F8E"/>
    <w:rsid w:val="00BD6328"/>
    <w:rsid w:val="00BD6887"/>
    <w:rsid w:val="00BD6B05"/>
    <w:rsid w:val="00BD6B61"/>
    <w:rsid w:val="00BD76F7"/>
    <w:rsid w:val="00BD793F"/>
    <w:rsid w:val="00BD7AA2"/>
    <w:rsid w:val="00BE117F"/>
    <w:rsid w:val="00BE128E"/>
    <w:rsid w:val="00BE16B2"/>
    <w:rsid w:val="00BE18C5"/>
    <w:rsid w:val="00BE1F30"/>
    <w:rsid w:val="00BE211C"/>
    <w:rsid w:val="00BE2BE5"/>
    <w:rsid w:val="00BE2F3B"/>
    <w:rsid w:val="00BE400C"/>
    <w:rsid w:val="00BE425E"/>
    <w:rsid w:val="00BE4439"/>
    <w:rsid w:val="00BE5EEA"/>
    <w:rsid w:val="00BE698B"/>
    <w:rsid w:val="00BE794C"/>
    <w:rsid w:val="00BE7A70"/>
    <w:rsid w:val="00BE7C09"/>
    <w:rsid w:val="00BE7CE4"/>
    <w:rsid w:val="00BE7D39"/>
    <w:rsid w:val="00BF021D"/>
    <w:rsid w:val="00BF124A"/>
    <w:rsid w:val="00BF17EA"/>
    <w:rsid w:val="00BF1DC3"/>
    <w:rsid w:val="00BF2250"/>
    <w:rsid w:val="00BF2AA2"/>
    <w:rsid w:val="00BF3326"/>
    <w:rsid w:val="00BF3632"/>
    <w:rsid w:val="00BF3D3C"/>
    <w:rsid w:val="00BF4435"/>
    <w:rsid w:val="00BF4FEF"/>
    <w:rsid w:val="00BF5B5B"/>
    <w:rsid w:val="00BF5F58"/>
    <w:rsid w:val="00BF7827"/>
    <w:rsid w:val="00C001AB"/>
    <w:rsid w:val="00C003BF"/>
    <w:rsid w:val="00C00821"/>
    <w:rsid w:val="00C00A29"/>
    <w:rsid w:val="00C0168F"/>
    <w:rsid w:val="00C01FB5"/>
    <w:rsid w:val="00C0231F"/>
    <w:rsid w:val="00C032E1"/>
    <w:rsid w:val="00C043CE"/>
    <w:rsid w:val="00C04426"/>
    <w:rsid w:val="00C049FA"/>
    <w:rsid w:val="00C05412"/>
    <w:rsid w:val="00C055AE"/>
    <w:rsid w:val="00C06530"/>
    <w:rsid w:val="00C06A95"/>
    <w:rsid w:val="00C10045"/>
    <w:rsid w:val="00C11763"/>
    <w:rsid w:val="00C11D52"/>
    <w:rsid w:val="00C12773"/>
    <w:rsid w:val="00C12C03"/>
    <w:rsid w:val="00C12C33"/>
    <w:rsid w:val="00C13310"/>
    <w:rsid w:val="00C1382B"/>
    <w:rsid w:val="00C13B40"/>
    <w:rsid w:val="00C13D5D"/>
    <w:rsid w:val="00C14384"/>
    <w:rsid w:val="00C148EC"/>
    <w:rsid w:val="00C14A10"/>
    <w:rsid w:val="00C15775"/>
    <w:rsid w:val="00C16BDE"/>
    <w:rsid w:val="00C17B16"/>
    <w:rsid w:val="00C17D23"/>
    <w:rsid w:val="00C20687"/>
    <w:rsid w:val="00C206B3"/>
    <w:rsid w:val="00C20AC4"/>
    <w:rsid w:val="00C2101A"/>
    <w:rsid w:val="00C2103D"/>
    <w:rsid w:val="00C212E9"/>
    <w:rsid w:val="00C21C8F"/>
    <w:rsid w:val="00C22638"/>
    <w:rsid w:val="00C22774"/>
    <w:rsid w:val="00C22FB7"/>
    <w:rsid w:val="00C22FD2"/>
    <w:rsid w:val="00C23049"/>
    <w:rsid w:val="00C244CD"/>
    <w:rsid w:val="00C244FF"/>
    <w:rsid w:val="00C24709"/>
    <w:rsid w:val="00C262B1"/>
    <w:rsid w:val="00C2655B"/>
    <w:rsid w:val="00C2666E"/>
    <w:rsid w:val="00C270D1"/>
    <w:rsid w:val="00C30138"/>
    <w:rsid w:val="00C315A8"/>
    <w:rsid w:val="00C31D91"/>
    <w:rsid w:val="00C32F1C"/>
    <w:rsid w:val="00C34416"/>
    <w:rsid w:val="00C372BD"/>
    <w:rsid w:val="00C409E8"/>
    <w:rsid w:val="00C40FDE"/>
    <w:rsid w:val="00C41213"/>
    <w:rsid w:val="00C41777"/>
    <w:rsid w:val="00C422A5"/>
    <w:rsid w:val="00C42917"/>
    <w:rsid w:val="00C43489"/>
    <w:rsid w:val="00C44881"/>
    <w:rsid w:val="00C44E46"/>
    <w:rsid w:val="00C44E88"/>
    <w:rsid w:val="00C4746B"/>
    <w:rsid w:val="00C50B8D"/>
    <w:rsid w:val="00C50E78"/>
    <w:rsid w:val="00C51448"/>
    <w:rsid w:val="00C515AC"/>
    <w:rsid w:val="00C526EA"/>
    <w:rsid w:val="00C541A8"/>
    <w:rsid w:val="00C547C2"/>
    <w:rsid w:val="00C551EF"/>
    <w:rsid w:val="00C56338"/>
    <w:rsid w:val="00C56CE0"/>
    <w:rsid w:val="00C56F4C"/>
    <w:rsid w:val="00C57293"/>
    <w:rsid w:val="00C60046"/>
    <w:rsid w:val="00C6059A"/>
    <w:rsid w:val="00C613F7"/>
    <w:rsid w:val="00C6264E"/>
    <w:rsid w:val="00C630C6"/>
    <w:rsid w:val="00C63398"/>
    <w:rsid w:val="00C63481"/>
    <w:rsid w:val="00C638B0"/>
    <w:rsid w:val="00C6409F"/>
    <w:rsid w:val="00C64E4C"/>
    <w:rsid w:val="00C6531B"/>
    <w:rsid w:val="00C653BF"/>
    <w:rsid w:val="00C6574D"/>
    <w:rsid w:val="00C6576C"/>
    <w:rsid w:val="00C65D5E"/>
    <w:rsid w:val="00C66245"/>
    <w:rsid w:val="00C66644"/>
    <w:rsid w:val="00C66B88"/>
    <w:rsid w:val="00C66D06"/>
    <w:rsid w:val="00C671F8"/>
    <w:rsid w:val="00C67C0A"/>
    <w:rsid w:val="00C704E1"/>
    <w:rsid w:val="00C70BC7"/>
    <w:rsid w:val="00C70D83"/>
    <w:rsid w:val="00C71D80"/>
    <w:rsid w:val="00C71E7F"/>
    <w:rsid w:val="00C73AF2"/>
    <w:rsid w:val="00C74ABD"/>
    <w:rsid w:val="00C74D46"/>
    <w:rsid w:val="00C74F8D"/>
    <w:rsid w:val="00C750CE"/>
    <w:rsid w:val="00C7565B"/>
    <w:rsid w:val="00C77041"/>
    <w:rsid w:val="00C772D8"/>
    <w:rsid w:val="00C778A4"/>
    <w:rsid w:val="00C80D5F"/>
    <w:rsid w:val="00C82244"/>
    <w:rsid w:val="00C82E15"/>
    <w:rsid w:val="00C83061"/>
    <w:rsid w:val="00C8359C"/>
    <w:rsid w:val="00C83DD3"/>
    <w:rsid w:val="00C85D19"/>
    <w:rsid w:val="00C85FC6"/>
    <w:rsid w:val="00C861A1"/>
    <w:rsid w:val="00C863FE"/>
    <w:rsid w:val="00C86D09"/>
    <w:rsid w:val="00C87D0E"/>
    <w:rsid w:val="00C901A4"/>
    <w:rsid w:val="00C91653"/>
    <w:rsid w:val="00C91726"/>
    <w:rsid w:val="00C917DF"/>
    <w:rsid w:val="00C91805"/>
    <w:rsid w:val="00C9181E"/>
    <w:rsid w:val="00C91AF9"/>
    <w:rsid w:val="00C91D5C"/>
    <w:rsid w:val="00C9249B"/>
    <w:rsid w:val="00C93615"/>
    <w:rsid w:val="00C95588"/>
    <w:rsid w:val="00C9632C"/>
    <w:rsid w:val="00C96BB6"/>
    <w:rsid w:val="00C96C63"/>
    <w:rsid w:val="00C97567"/>
    <w:rsid w:val="00CA0196"/>
    <w:rsid w:val="00CA130E"/>
    <w:rsid w:val="00CA1552"/>
    <w:rsid w:val="00CA169F"/>
    <w:rsid w:val="00CA19DA"/>
    <w:rsid w:val="00CA2346"/>
    <w:rsid w:val="00CA2F5B"/>
    <w:rsid w:val="00CA3399"/>
    <w:rsid w:val="00CA33F3"/>
    <w:rsid w:val="00CA3E98"/>
    <w:rsid w:val="00CA4444"/>
    <w:rsid w:val="00CA45D5"/>
    <w:rsid w:val="00CA48BB"/>
    <w:rsid w:val="00CA4B68"/>
    <w:rsid w:val="00CA6074"/>
    <w:rsid w:val="00CA6D86"/>
    <w:rsid w:val="00CA6DAE"/>
    <w:rsid w:val="00CA6E1C"/>
    <w:rsid w:val="00CA7FFC"/>
    <w:rsid w:val="00CB151D"/>
    <w:rsid w:val="00CB2DBF"/>
    <w:rsid w:val="00CB3240"/>
    <w:rsid w:val="00CB3AB7"/>
    <w:rsid w:val="00CB531B"/>
    <w:rsid w:val="00CB6C0E"/>
    <w:rsid w:val="00CB7D0C"/>
    <w:rsid w:val="00CC07B4"/>
    <w:rsid w:val="00CC0D00"/>
    <w:rsid w:val="00CC16E7"/>
    <w:rsid w:val="00CC1C4B"/>
    <w:rsid w:val="00CC254B"/>
    <w:rsid w:val="00CC40E1"/>
    <w:rsid w:val="00CC42A1"/>
    <w:rsid w:val="00CC511A"/>
    <w:rsid w:val="00CC5E86"/>
    <w:rsid w:val="00CD02CE"/>
    <w:rsid w:val="00CD03C8"/>
    <w:rsid w:val="00CD1E92"/>
    <w:rsid w:val="00CD2260"/>
    <w:rsid w:val="00CD27F7"/>
    <w:rsid w:val="00CD31F4"/>
    <w:rsid w:val="00CD42EB"/>
    <w:rsid w:val="00CD465C"/>
    <w:rsid w:val="00CD4E29"/>
    <w:rsid w:val="00CD5951"/>
    <w:rsid w:val="00CD5C35"/>
    <w:rsid w:val="00CD5E4D"/>
    <w:rsid w:val="00CD68D7"/>
    <w:rsid w:val="00CD7BCC"/>
    <w:rsid w:val="00CE09E7"/>
    <w:rsid w:val="00CE0A9E"/>
    <w:rsid w:val="00CE0A9F"/>
    <w:rsid w:val="00CE2E7A"/>
    <w:rsid w:val="00CE5246"/>
    <w:rsid w:val="00CE5661"/>
    <w:rsid w:val="00CE5FD5"/>
    <w:rsid w:val="00CE67CC"/>
    <w:rsid w:val="00CE6EB0"/>
    <w:rsid w:val="00CE7A12"/>
    <w:rsid w:val="00CF0D0A"/>
    <w:rsid w:val="00CF19A0"/>
    <w:rsid w:val="00CF203A"/>
    <w:rsid w:val="00CF2279"/>
    <w:rsid w:val="00CF2BF8"/>
    <w:rsid w:val="00CF353E"/>
    <w:rsid w:val="00CF4338"/>
    <w:rsid w:val="00CF4C7B"/>
    <w:rsid w:val="00CF4E75"/>
    <w:rsid w:val="00CF5A03"/>
    <w:rsid w:val="00CF624D"/>
    <w:rsid w:val="00CF6F0B"/>
    <w:rsid w:val="00CF7AFD"/>
    <w:rsid w:val="00D00D7F"/>
    <w:rsid w:val="00D01CF3"/>
    <w:rsid w:val="00D02704"/>
    <w:rsid w:val="00D029CA"/>
    <w:rsid w:val="00D04C14"/>
    <w:rsid w:val="00D052C6"/>
    <w:rsid w:val="00D05B88"/>
    <w:rsid w:val="00D05D08"/>
    <w:rsid w:val="00D05D79"/>
    <w:rsid w:val="00D05EC4"/>
    <w:rsid w:val="00D05F88"/>
    <w:rsid w:val="00D061DC"/>
    <w:rsid w:val="00D068B4"/>
    <w:rsid w:val="00D06EFC"/>
    <w:rsid w:val="00D07068"/>
    <w:rsid w:val="00D10093"/>
    <w:rsid w:val="00D11254"/>
    <w:rsid w:val="00D112FF"/>
    <w:rsid w:val="00D11599"/>
    <w:rsid w:val="00D12977"/>
    <w:rsid w:val="00D12BE9"/>
    <w:rsid w:val="00D1382D"/>
    <w:rsid w:val="00D13EBA"/>
    <w:rsid w:val="00D14666"/>
    <w:rsid w:val="00D15603"/>
    <w:rsid w:val="00D156E8"/>
    <w:rsid w:val="00D15873"/>
    <w:rsid w:val="00D17737"/>
    <w:rsid w:val="00D17F77"/>
    <w:rsid w:val="00D20510"/>
    <w:rsid w:val="00D20A8A"/>
    <w:rsid w:val="00D21685"/>
    <w:rsid w:val="00D218BA"/>
    <w:rsid w:val="00D21A0E"/>
    <w:rsid w:val="00D21E01"/>
    <w:rsid w:val="00D21EFB"/>
    <w:rsid w:val="00D221AE"/>
    <w:rsid w:val="00D23E53"/>
    <w:rsid w:val="00D24BC4"/>
    <w:rsid w:val="00D250D3"/>
    <w:rsid w:val="00D25E52"/>
    <w:rsid w:val="00D26F46"/>
    <w:rsid w:val="00D272BF"/>
    <w:rsid w:val="00D27EA7"/>
    <w:rsid w:val="00D304E4"/>
    <w:rsid w:val="00D304EF"/>
    <w:rsid w:val="00D30603"/>
    <w:rsid w:val="00D31ED2"/>
    <w:rsid w:val="00D32EA1"/>
    <w:rsid w:val="00D33881"/>
    <w:rsid w:val="00D3443C"/>
    <w:rsid w:val="00D34D8C"/>
    <w:rsid w:val="00D36168"/>
    <w:rsid w:val="00D377C8"/>
    <w:rsid w:val="00D40381"/>
    <w:rsid w:val="00D41C73"/>
    <w:rsid w:val="00D42A24"/>
    <w:rsid w:val="00D42B71"/>
    <w:rsid w:val="00D4370C"/>
    <w:rsid w:val="00D439E0"/>
    <w:rsid w:val="00D444AB"/>
    <w:rsid w:val="00D45AC3"/>
    <w:rsid w:val="00D45CD6"/>
    <w:rsid w:val="00D46319"/>
    <w:rsid w:val="00D47682"/>
    <w:rsid w:val="00D5091E"/>
    <w:rsid w:val="00D51175"/>
    <w:rsid w:val="00D52471"/>
    <w:rsid w:val="00D532E8"/>
    <w:rsid w:val="00D53B72"/>
    <w:rsid w:val="00D54C1A"/>
    <w:rsid w:val="00D5612A"/>
    <w:rsid w:val="00D56E74"/>
    <w:rsid w:val="00D571D9"/>
    <w:rsid w:val="00D571DD"/>
    <w:rsid w:val="00D573B9"/>
    <w:rsid w:val="00D60A7A"/>
    <w:rsid w:val="00D6133D"/>
    <w:rsid w:val="00D61760"/>
    <w:rsid w:val="00D6186B"/>
    <w:rsid w:val="00D629E2"/>
    <w:rsid w:val="00D62B2D"/>
    <w:rsid w:val="00D62C73"/>
    <w:rsid w:val="00D64685"/>
    <w:rsid w:val="00D65490"/>
    <w:rsid w:val="00D654E5"/>
    <w:rsid w:val="00D668BF"/>
    <w:rsid w:val="00D6697D"/>
    <w:rsid w:val="00D67378"/>
    <w:rsid w:val="00D6756E"/>
    <w:rsid w:val="00D7015C"/>
    <w:rsid w:val="00D7015D"/>
    <w:rsid w:val="00D70825"/>
    <w:rsid w:val="00D70865"/>
    <w:rsid w:val="00D70EB9"/>
    <w:rsid w:val="00D711E3"/>
    <w:rsid w:val="00D716A5"/>
    <w:rsid w:val="00D71EAE"/>
    <w:rsid w:val="00D7214C"/>
    <w:rsid w:val="00D722EB"/>
    <w:rsid w:val="00D73617"/>
    <w:rsid w:val="00D73FE8"/>
    <w:rsid w:val="00D742D2"/>
    <w:rsid w:val="00D74690"/>
    <w:rsid w:val="00D74AFF"/>
    <w:rsid w:val="00D75046"/>
    <w:rsid w:val="00D754D2"/>
    <w:rsid w:val="00D804BF"/>
    <w:rsid w:val="00D80579"/>
    <w:rsid w:val="00D80B0A"/>
    <w:rsid w:val="00D80C46"/>
    <w:rsid w:val="00D80F27"/>
    <w:rsid w:val="00D80FB7"/>
    <w:rsid w:val="00D817F0"/>
    <w:rsid w:val="00D81BD4"/>
    <w:rsid w:val="00D82B70"/>
    <w:rsid w:val="00D82E01"/>
    <w:rsid w:val="00D82E0F"/>
    <w:rsid w:val="00D832C8"/>
    <w:rsid w:val="00D839C5"/>
    <w:rsid w:val="00D83D0A"/>
    <w:rsid w:val="00D841BB"/>
    <w:rsid w:val="00D8482E"/>
    <w:rsid w:val="00D85B92"/>
    <w:rsid w:val="00D860F6"/>
    <w:rsid w:val="00D861C7"/>
    <w:rsid w:val="00D86271"/>
    <w:rsid w:val="00D86A98"/>
    <w:rsid w:val="00D87062"/>
    <w:rsid w:val="00D90015"/>
    <w:rsid w:val="00D90E91"/>
    <w:rsid w:val="00D92B4E"/>
    <w:rsid w:val="00D93826"/>
    <w:rsid w:val="00D93992"/>
    <w:rsid w:val="00D93F66"/>
    <w:rsid w:val="00D94041"/>
    <w:rsid w:val="00D95428"/>
    <w:rsid w:val="00D95960"/>
    <w:rsid w:val="00D973C1"/>
    <w:rsid w:val="00D97706"/>
    <w:rsid w:val="00D9793B"/>
    <w:rsid w:val="00D97AA7"/>
    <w:rsid w:val="00D97D60"/>
    <w:rsid w:val="00DA0AB8"/>
    <w:rsid w:val="00DA0E28"/>
    <w:rsid w:val="00DA0F69"/>
    <w:rsid w:val="00DA2707"/>
    <w:rsid w:val="00DA276B"/>
    <w:rsid w:val="00DA2B12"/>
    <w:rsid w:val="00DA3456"/>
    <w:rsid w:val="00DA4537"/>
    <w:rsid w:val="00DA481F"/>
    <w:rsid w:val="00DA4CAD"/>
    <w:rsid w:val="00DA50A4"/>
    <w:rsid w:val="00DA5A09"/>
    <w:rsid w:val="00DA5D60"/>
    <w:rsid w:val="00DA61F7"/>
    <w:rsid w:val="00DA6750"/>
    <w:rsid w:val="00DA695F"/>
    <w:rsid w:val="00DA6C79"/>
    <w:rsid w:val="00DA6E89"/>
    <w:rsid w:val="00DA7192"/>
    <w:rsid w:val="00DA7482"/>
    <w:rsid w:val="00DB005E"/>
    <w:rsid w:val="00DB00FA"/>
    <w:rsid w:val="00DB1FBB"/>
    <w:rsid w:val="00DB24D2"/>
    <w:rsid w:val="00DB28F6"/>
    <w:rsid w:val="00DB2919"/>
    <w:rsid w:val="00DB393B"/>
    <w:rsid w:val="00DB5091"/>
    <w:rsid w:val="00DB5776"/>
    <w:rsid w:val="00DB5DA2"/>
    <w:rsid w:val="00DB5EEA"/>
    <w:rsid w:val="00DB5FA3"/>
    <w:rsid w:val="00DB6A27"/>
    <w:rsid w:val="00DB6F51"/>
    <w:rsid w:val="00DB70E0"/>
    <w:rsid w:val="00DB7581"/>
    <w:rsid w:val="00DB7952"/>
    <w:rsid w:val="00DB7F97"/>
    <w:rsid w:val="00DC0F3F"/>
    <w:rsid w:val="00DC1F70"/>
    <w:rsid w:val="00DC2765"/>
    <w:rsid w:val="00DC2B60"/>
    <w:rsid w:val="00DC4A0C"/>
    <w:rsid w:val="00DC569A"/>
    <w:rsid w:val="00DC570D"/>
    <w:rsid w:val="00DC63A9"/>
    <w:rsid w:val="00DC7102"/>
    <w:rsid w:val="00DD0EBF"/>
    <w:rsid w:val="00DD15F7"/>
    <w:rsid w:val="00DD1B73"/>
    <w:rsid w:val="00DD36BB"/>
    <w:rsid w:val="00DD3E0C"/>
    <w:rsid w:val="00DD3F3E"/>
    <w:rsid w:val="00DD40E7"/>
    <w:rsid w:val="00DD4316"/>
    <w:rsid w:val="00DD469F"/>
    <w:rsid w:val="00DD5969"/>
    <w:rsid w:val="00DD5AB6"/>
    <w:rsid w:val="00DD71A6"/>
    <w:rsid w:val="00DD72E3"/>
    <w:rsid w:val="00DD7A78"/>
    <w:rsid w:val="00DD7FD0"/>
    <w:rsid w:val="00DE029B"/>
    <w:rsid w:val="00DE22F0"/>
    <w:rsid w:val="00DE2D5B"/>
    <w:rsid w:val="00DE3646"/>
    <w:rsid w:val="00DE3836"/>
    <w:rsid w:val="00DE38B8"/>
    <w:rsid w:val="00DE3D21"/>
    <w:rsid w:val="00DE46F7"/>
    <w:rsid w:val="00DE4FC0"/>
    <w:rsid w:val="00DE53EB"/>
    <w:rsid w:val="00DE7171"/>
    <w:rsid w:val="00DE7B14"/>
    <w:rsid w:val="00DF0B1F"/>
    <w:rsid w:val="00DF125E"/>
    <w:rsid w:val="00DF136D"/>
    <w:rsid w:val="00DF192D"/>
    <w:rsid w:val="00DF2CB2"/>
    <w:rsid w:val="00DF3361"/>
    <w:rsid w:val="00DF4B2C"/>
    <w:rsid w:val="00DF4B5F"/>
    <w:rsid w:val="00DF660C"/>
    <w:rsid w:val="00DF7014"/>
    <w:rsid w:val="00E009B4"/>
    <w:rsid w:val="00E00B9C"/>
    <w:rsid w:val="00E01ACD"/>
    <w:rsid w:val="00E02B93"/>
    <w:rsid w:val="00E04CA9"/>
    <w:rsid w:val="00E0533D"/>
    <w:rsid w:val="00E0595B"/>
    <w:rsid w:val="00E05D6F"/>
    <w:rsid w:val="00E05F0C"/>
    <w:rsid w:val="00E11070"/>
    <w:rsid w:val="00E1140F"/>
    <w:rsid w:val="00E14306"/>
    <w:rsid w:val="00E14628"/>
    <w:rsid w:val="00E14723"/>
    <w:rsid w:val="00E14784"/>
    <w:rsid w:val="00E15337"/>
    <w:rsid w:val="00E1564E"/>
    <w:rsid w:val="00E15C9E"/>
    <w:rsid w:val="00E161C6"/>
    <w:rsid w:val="00E16FD6"/>
    <w:rsid w:val="00E173E4"/>
    <w:rsid w:val="00E177A2"/>
    <w:rsid w:val="00E20202"/>
    <w:rsid w:val="00E2045C"/>
    <w:rsid w:val="00E21428"/>
    <w:rsid w:val="00E21662"/>
    <w:rsid w:val="00E217A7"/>
    <w:rsid w:val="00E219A0"/>
    <w:rsid w:val="00E22806"/>
    <w:rsid w:val="00E23367"/>
    <w:rsid w:val="00E23426"/>
    <w:rsid w:val="00E235A9"/>
    <w:rsid w:val="00E23DE7"/>
    <w:rsid w:val="00E24453"/>
    <w:rsid w:val="00E24872"/>
    <w:rsid w:val="00E25FBD"/>
    <w:rsid w:val="00E26274"/>
    <w:rsid w:val="00E277D9"/>
    <w:rsid w:val="00E306E0"/>
    <w:rsid w:val="00E31BE4"/>
    <w:rsid w:val="00E31C25"/>
    <w:rsid w:val="00E32772"/>
    <w:rsid w:val="00E330CC"/>
    <w:rsid w:val="00E33A18"/>
    <w:rsid w:val="00E348FF"/>
    <w:rsid w:val="00E35E9A"/>
    <w:rsid w:val="00E3648F"/>
    <w:rsid w:val="00E36ABC"/>
    <w:rsid w:val="00E36E7A"/>
    <w:rsid w:val="00E378F0"/>
    <w:rsid w:val="00E40B6D"/>
    <w:rsid w:val="00E4147A"/>
    <w:rsid w:val="00E43DD7"/>
    <w:rsid w:val="00E451F1"/>
    <w:rsid w:val="00E45590"/>
    <w:rsid w:val="00E46C51"/>
    <w:rsid w:val="00E475E4"/>
    <w:rsid w:val="00E476D1"/>
    <w:rsid w:val="00E512EC"/>
    <w:rsid w:val="00E513A9"/>
    <w:rsid w:val="00E5163C"/>
    <w:rsid w:val="00E5183B"/>
    <w:rsid w:val="00E51FCA"/>
    <w:rsid w:val="00E5221A"/>
    <w:rsid w:val="00E531A9"/>
    <w:rsid w:val="00E5395F"/>
    <w:rsid w:val="00E5428A"/>
    <w:rsid w:val="00E55A55"/>
    <w:rsid w:val="00E56287"/>
    <w:rsid w:val="00E56CB9"/>
    <w:rsid w:val="00E5754E"/>
    <w:rsid w:val="00E612D9"/>
    <w:rsid w:val="00E61708"/>
    <w:rsid w:val="00E621B0"/>
    <w:rsid w:val="00E62403"/>
    <w:rsid w:val="00E634FA"/>
    <w:rsid w:val="00E63799"/>
    <w:rsid w:val="00E647BE"/>
    <w:rsid w:val="00E65177"/>
    <w:rsid w:val="00E65C8B"/>
    <w:rsid w:val="00E664D1"/>
    <w:rsid w:val="00E66518"/>
    <w:rsid w:val="00E66AE6"/>
    <w:rsid w:val="00E67D37"/>
    <w:rsid w:val="00E706A1"/>
    <w:rsid w:val="00E70968"/>
    <w:rsid w:val="00E7183F"/>
    <w:rsid w:val="00E71ABB"/>
    <w:rsid w:val="00E72AB8"/>
    <w:rsid w:val="00E72AFC"/>
    <w:rsid w:val="00E73402"/>
    <w:rsid w:val="00E73523"/>
    <w:rsid w:val="00E73CD1"/>
    <w:rsid w:val="00E743A7"/>
    <w:rsid w:val="00E74D1B"/>
    <w:rsid w:val="00E77582"/>
    <w:rsid w:val="00E77C41"/>
    <w:rsid w:val="00E80561"/>
    <w:rsid w:val="00E80EB3"/>
    <w:rsid w:val="00E81D9C"/>
    <w:rsid w:val="00E82FFE"/>
    <w:rsid w:val="00E8350F"/>
    <w:rsid w:val="00E83706"/>
    <w:rsid w:val="00E83EB4"/>
    <w:rsid w:val="00E842B4"/>
    <w:rsid w:val="00E84470"/>
    <w:rsid w:val="00E85078"/>
    <w:rsid w:val="00E85526"/>
    <w:rsid w:val="00E8583F"/>
    <w:rsid w:val="00E861BF"/>
    <w:rsid w:val="00E8621E"/>
    <w:rsid w:val="00E863AB"/>
    <w:rsid w:val="00E86CD8"/>
    <w:rsid w:val="00E905B3"/>
    <w:rsid w:val="00E90AC6"/>
    <w:rsid w:val="00E90AD8"/>
    <w:rsid w:val="00E90D58"/>
    <w:rsid w:val="00E90FC8"/>
    <w:rsid w:val="00E91387"/>
    <w:rsid w:val="00E91A02"/>
    <w:rsid w:val="00E926FE"/>
    <w:rsid w:val="00E929E3"/>
    <w:rsid w:val="00E92F9A"/>
    <w:rsid w:val="00E93270"/>
    <w:rsid w:val="00E939EA"/>
    <w:rsid w:val="00E94FEC"/>
    <w:rsid w:val="00E95875"/>
    <w:rsid w:val="00E962D6"/>
    <w:rsid w:val="00E96B77"/>
    <w:rsid w:val="00E9747A"/>
    <w:rsid w:val="00EA0C91"/>
    <w:rsid w:val="00EA12A3"/>
    <w:rsid w:val="00EA15A4"/>
    <w:rsid w:val="00EA2A89"/>
    <w:rsid w:val="00EA3312"/>
    <w:rsid w:val="00EA388C"/>
    <w:rsid w:val="00EA395C"/>
    <w:rsid w:val="00EA3A9A"/>
    <w:rsid w:val="00EA65BC"/>
    <w:rsid w:val="00EA6F77"/>
    <w:rsid w:val="00EA7277"/>
    <w:rsid w:val="00EA7948"/>
    <w:rsid w:val="00EA7F26"/>
    <w:rsid w:val="00EB0C37"/>
    <w:rsid w:val="00EB0CDD"/>
    <w:rsid w:val="00EB1F80"/>
    <w:rsid w:val="00EB3121"/>
    <w:rsid w:val="00EB411F"/>
    <w:rsid w:val="00EB4302"/>
    <w:rsid w:val="00EB443B"/>
    <w:rsid w:val="00EB44A4"/>
    <w:rsid w:val="00EB64D9"/>
    <w:rsid w:val="00EB7671"/>
    <w:rsid w:val="00EB7939"/>
    <w:rsid w:val="00EC0FF4"/>
    <w:rsid w:val="00EC140D"/>
    <w:rsid w:val="00EC26DA"/>
    <w:rsid w:val="00EC3392"/>
    <w:rsid w:val="00EC360A"/>
    <w:rsid w:val="00EC3746"/>
    <w:rsid w:val="00EC5262"/>
    <w:rsid w:val="00EC542A"/>
    <w:rsid w:val="00EC62C8"/>
    <w:rsid w:val="00EC66D0"/>
    <w:rsid w:val="00EC75F6"/>
    <w:rsid w:val="00EC7676"/>
    <w:rsid w:val="00EC76E5"/>
    <w:rsid w:val="00EC7A68"/>
    <w:rsid w:val="00EC7D46"/>
    <w:rsid w:val="00ED0623"/>
    <w:rsid w:val="00ED098D"/>
    <w:rsid w:val="00ED11D5"/>
    <w:rsid w:val="00ED146C"/>
    <w:rsid w:val="00ED17FF"/>
    <w:rsid w:val="00ED195B"/>
    <w:rsid w:val="00ED22D2"/>
    <w:rsid w:val="00ED2B46"/>
    <w:rsid w:val="00ED31AB"/>
    <w:rsid w:val="00ED39CE"/>
    <w:rsid w:val="00ED3D71"/>
    <w:rsid w:val="00ED4302"/>
    <w:rsid w:val="00ED488D"/>
    <w:rsid w:val="00ED4A96"/>
    <w:rsid w:val="00ED5718"/>
    <w:rsid w:val="00ED5D81"/>
    <w:rsid w:val="00ED634F"/>
    <w:rsid w:val="00ED7362"/>
    <w:rsid w:val="00ED73DA"/>
    <w:rsid w:val="00EE0EDB"/>
    <w:rsid w:val="00EE0FA9"/>
    <w:rsid w:val="00EE1038"/>
    <w:rsid w:val="00EE10BF"/>
    <w:rsid w:val="00EE2A7A"/>
    <w:rsid w:val="00EE3507"/>
    <w:rsid w:val="00EE41DF"/>
    <w:rsid w:val="00EE4A34"/>
    <w:rsid w:val="00EE5DC6"/>
    <w:rsid w:val="00EE71A9"/>
    <w:rsid w:val="00EF023B"/>
    <w:rsid w:val="00EF1374"/>
    <w:rsid w:val="00EF1C11"/>
    <w:rsid w:val="00EF30C3"/>
    <w:rsid w:val="00EF4BB2"/>
    <w:rsid w:val="00EF536D"/>
    <w:rsid w:val="00EF5BF1"/>
    <w:rsid w:val="00EF6736"/>
    <w:rsid w:val="00F000B7"/>
    <w:rsid w:val="00F00299"/>
    <w:rsid w:val="00F00637"/>
    <w:rsid w:val="00F0120C"/>
    <w:rsid w:val="00F03EAA"/>
    <w:rsid w:val="00F0456E"/>
    <w:rsid w:val="00F05385"/>
    <w:rsid w:val="00F05DF3"/>
    <w:rsid w:val="00F067F7"/>
    <w:rsid w:val="00F0687A"/>
    <w:rsid w:val="00F071AB"/>
    <w:rsid w:val="00F076B9"/>
    <w:rsid w:val="00F11008"/>
    <w:rsid w:val="00F111F8"/>
    <w:rsid w:val="00F1127C"/>
    <w:rsid w:val="00F11426"/>
    <w:rsid w:val="00F11504"/>
    <w:rsid w:val="00F12AF8"/>
    <w:rsid w:val="00F13872"/>
    <w:rsid w:val="00F139FC"/>
    <w:rsid w:val="00F13C48"/>
    <w:rsid w:val="00F13E05"/>
    <w:rsid w:val="00F13E81"/>
    <w:rsid w:val="00F145B9"/>
    <w:rsid w:val="00F14DED"/>
    <w:rsid w:val="00F16900"/>
    <w:rsid w:val="00F175ED"/>
    <w:rsid w:val="00F20884"/>
    <w:rsid w:val="00F20C5B"/>
    <w:rsid w:val="00F20CE3"/>
    <w:rsid w:val="00F2133E"/>
    <w:rsid w:val="00F2298A"/>
    <w:rsid w:val="00F2342E"/>
    <w:rsid w:val="00F23666"/>
    <w:rsid w:val="00F23744"/>
    <w:rsid w:val="00F241AF"/>
    <w:rsid w:val="00F24690"/>
    <w:rsid w:val="00F24B36"/>
    <w:rsid w:val="00F24E27"/>
    <w:rsid w:val="00F2550C"/>
    <w:rsid w:val="00F2599E"/>
    <w:rsid w:val="00F26AE5"/>
    <w:rsid w:val="00F2733F"/>
    <w:rsid w:val="00F30C13"/>
    <w:rsid w:val="00F30FF9"/>
    <w:rsid w:val="00F31306"/>
    <w:rsid w:val="00F324FB"/>
    <w:rsid w:val="00F3266A"/>
    <w:rsid w:val="00F332CF"/>
    <w:rsid w:val="00F3390C"/>
    <w:rsid w:val="00F33C77"/>
    <w:rsid w:val="00F34616"/>
    <w:rsid w:val="00F3584D"/>
    <w:rsid w:val="00F3732A"/>
    <w:rsid w:val="00F37844"/>
    <w:rsid w:val="00F37DCF"/>
    <w:rsid w:val="00F400DB"/>
    <w:rsid w:val="00F40705"/>
    <w:rsid w:val="00F413BD"/>
    <w:rsid w:val="00F42183"/>
    <w:rsid w:val="00F422E8"/>
    <w:rsid w:val="00F426FD"/>
    <w:rsid w:val="00F428EC"/>
    <w:rsid w:val="00F43740"/>
    <w:rsid w:val="00F44529"/>
    <w:rsid w:val="00F4475F"/>
    <w:rsid w:val="00F44D3A"/>
    <w:rsid w:val="00F45042"/>
    <w:rsid w:val="00F457F0"/>
    <w:rsid w:val="00F469E1"/>
    <w:rsid w:val="00F518C2"/>
    <w:rsid w:val="00F526B4"/>
    <w:rsid w:val="00F52D2F"/>
    <w:rsid w:val="00F53362"/>
    <w:rsid w:val="00F5418F"/>
    <w:rsid w:val="00F5621B"/>
    <w:rsid w:val="00F563DF"/>
    <w:rsid w:val="00F568B8"/>
    <w:rsid w:val="00F57105"/>
    <w:rsid w:val="00F607D2"/>
    <w:rsid w:val="00F60D41"/>
    <w:rsid w:val="00F618C9"/>
    <w:rsid w:val="00F62418"/>
    <w:rsid w:val="00F62BEB"/>
    <w:rsid w:val="00F63558"/>
    <w:rsid w:val="00F6361A"/>
    <w:rsid w:val="00F6410C"/>
    <w:rsid w:val="00F652D0"/>
    <w:rsid w:val="00F661A7"/>
    <w:rsid w:val="00F66D9C"/>
    <w:rsid w:val="00F67AAE"/>
    <w:rsid w:val="00F67C92"/>
    <w:rsid w:val="00F7069A"/>
    <w:rsid w:val="00F71376"/>
    <w:rsid w:val="00F7169C"/>
    <w:rsid w:val="00F7195E"/>
    <w:rsid w:val="00F71A8C"/>
    <w:rsid w:val="00F71CD0"/>
    <w:rsid w:val="00F72D89"/>
    <w:rsid w:val="00F72E7E"/>
    <w:rsid w:val="00F73E0D"/>
    <w:rsid w:val="00F753B6"/>
    <w:rsid w:val="00F75578"/>
    <w:rsid w:val="00F75A52"/>
    <w:rsid w:val="00F75B6C"/>
    <w:rsid w:val="00F75BCE"/>
    <w:rsid w:val="00F76758"/>
    <w:rsid w:val="00F77822"/>
    <w:rsid w:val="00F8039B"/>
    <w:rsid w:val="00F807F9"/>
    <w:rsid w:val="00F81BCD"/>
    <w:rsid w:val="00F82A07"/>
    <w:rsid w:val="00F82CBB"/>
    <w:rsid w:val="00F8343A"/>
    <w:rsid w:val="00F83B8A"/>
    <w:rsid w:val="00F8429B"/>
    <w:rsid w:val="00F85AE3"/>
    <w:rsid w:val="00F86DDB"/>
    <w:rsid w:val="00F874EB"/>
    <w:rsid w:val="00F900BE"/>
    <w:rsid w:val="00F906D0"/>
    <w:rsid w:val="00F909AA"/>
    <w:rsid w:val="00F9136D"/>
    <w:rsid w:val="00F91A03"/>
    <w:rsid w:val="00F92FD5"/>
    <w:rsid w:val="00F92FE3"/>
    <w:rsid w:val="00F9309F"/>
    <w:rsid w:val="00F93C33"/>
    <w:rsid w:val="00F94DFF"/>
    <w:rsid w:val="00F95701"/>
    <w:rsid w:val="00F957EE"/>
    <w:rsid w:val="00F95C2C"/>
    <w:rsid w:val="00F95EA6"/>
    <w:rsid w:val="00F97A71"/>
    <w:rsid w:val="00FA1BFB"/>
    <w:rsid w:val="00FA20B3"/>
    <w:rsid w:val="00FA22C4"/>
    <w:rsid w:val="00FA2B8D"/>
    <w:rsid w:val="00FA3109"/>
    <w:rsid w:val="00FA4251"/>
    <w:rsid w:val="00FA4C2D"/>
    <w:rsid w:val="00FA5DE3"/>
    <w:rsid w:val="00FA6915"/>
    <w:rsid w:val="00FA704F"/>
    <w:rsid w:val="00FA72D2"/>
    <w:rsid w:val="00FB07FB"/>
    <w:rsid w:val="00FB0C76"/>
    <w:rsid w:val="00FB0E2C"/>
    <w:rsid w:val="00FB1DF1"/>
    <w:rsid w:val="00FB289F"/>
    <w:rsid w:val="00FB28F8"/>
    <w:rsid w:val="00FB2BC2"/>
    <w:rsid w:val="00FB2F43"/>
    <w:rsid w:val="00FB5B7E"/>
    <w:rsid w:val="00FB5F0B"/>
    <w:rsid w:val="00FB6492"/>
    <w:rsid w:val="00FB71EC"/>
    <w:rsid w:val="00FC01FE"/>
    <w:rsid w:val="00FC0AB5"/>
    <w:rsid w:val="00FC119B"/>
    <w:rsid w:val="00FC1901"/>
    <w:rsid w:val="00FC1B82"/>
    <w:rsid w:val="00FC2AF0"/>
    <w:rsid w:val="00FC32AF"/>
    <w:rsid w:val="00FC3518"/>
    <w:rsid w:val="00FC3F77"/>
    <w:rsid w:val="00FC46D3"/>
    <w:rsid w:val="00FC63B8"/>
    <w:rsid w:val="00FC6F1A"/>
    <w:rsid w:val="00FC7B82"/>
    <w:rsid w:val="00FD0B3C"/>
    <w:rsid w:val="00FD10EE"/>
    <w:rsid w:val="00FD3AB9"/>
    <w:rsid w:val="00FD4739"/>
    <w:rsid w:val="00FD4816"/>
    <w:rsid w:val="00FD4E96"/>
    <w:rsid w:val="00FD691F"/>
    <w:rsid w:val="00FD6C00"/>
    <w:rsid w:val="00FD6C34"/>
    <w:rsid w:val="00FD7356"/>
    <w:rsid w:val="00FD792D"/>
    <w:rsid w:val="00FE0000"/>
    <w:rsid w:val="00FE0E91"/>
    <w:rsid w:val="00FE114F"/>
    <w:rsid w:val="00FE1990"/>
    <w:rsid w:val="00FE21CA"/>
    <w:rsid w:val="00FE29AC"/>
    <w:rsid w:val="00FE2CF5"/>
    <w:rsid w:val="00FE37C8"/>
    <w:rsid w:val="00FE3E6A"/>
    <w:rsid w:val="00FE4272"/>
    <w:rsid w:val="00FE4351"/>
    <w:rsid w:val="00FE570B"/>
    <w:rsid w:val="00FE62B7"/>
    <w:rsid w:val="00FE663B"/>
    <w:rsid w:val="00FE6703"/>
    <w:rsid w:val="00FF0022"/>
    <w:rsid w:val="00FF0DD0"/>
    <w:rsid w:val="00FF0F7F"/>
    <w:rsid w:val="00FF1E87"/>
    <w:rsid w:val="00FF2073"/>
    <w:rsid w:val="00FF3803"/>
    <w:rsid w:val="00FF3F6E"/>
    <w:rsid w:val="00FF42C5"/>
    <w:rsid w:val="00FF447F"/>
    <w:rsid w:val="00FF6476"/>
    <w:rsid w:val="00FF6E11"/>
    <w:rsid w:val="00FF6EE6"/>
    <w:rsid w:val="00FF7291"/>
    <w:rsid w:val="00FF75AB"/>
    <w:rsid w:val="00FF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HTML Cit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y">
    <w:name w:val="Normal"/>
    <w:aliases w:val="ZP_Normálny"/>
    <w:qFormat/>
    <w:rsid w:val="00986893"/>
    <w:pPr>
      <w:spacing w:before="120" w:line="360" w:lineRule="auto"/>
      <w:ind w:firstLine="720"/>
      <w:jc w:val="both"/>
    </w:pPr>
    <w:rPr>
      <w:rFonts w:asciiTheme="minorHAnsi" w:eastAsia="Times New Roman" w:hAnsiTheme="minorHAnsi"/>
      <w:sz w:val="24"/>
      <w:szCs w:val="24"/>
      <w:lang w:eastAsia="en-US"/>
    </w:rPr>
  </w:style>
  <w:style w:type="paragraph" w:styleId="Nadpis1">
    <w:name w:val="heading 1"/>
    <w:basedOn w:val="Normlny"/>
    <w:next w:val="Normlny"/>
    <w:rsid w:val="00B679EE"/>
    <w:pPr>
      <w:keepNext/>
      <w:pageBreakBefore/>
      <w:numPr>
        <w:numId w:val="1"/>
      </w:numPr>
      <w:spacing w:before="600" w:after="360"/>
      <w:outlineLvl w:val="0"/>
    </w:pPr>
    <w:rPr>
      <w:rFonts w:ascii="Helvetica" w:hAnsi="Helvetica" w:cs="Arial"/>
      <w:b/>
      <w:bCs/>
      <w:caps/>
      <w:kern w:val="32"/>
      <w:sz w:val="32"/>
      <w:szCs w:val="32"/>
    </w:rPr>
  </w:style>
  <w:style w:type="paragraph" w:styleId="Nadpis2">
    <w:name w:val="heading 2"/>
    <w:basedOn w:val="Normlny"/>
    <w:next w:val="Normlny"/>
    <w:rsid w:val="00B679EE"/>
    <w:pPr>
      <w:keepNext/>
      <w:numPr>
        <w:ilvl w:val="1"/>
        <w:numId w:val="1"/>
      </w:numPr>
      <w:spacing w:before="600" w:after="240"/>
      <w:jc w:val="left"/>
      <w:outlineLvl w:val="1"/>
    </w:pPr>
    <w:rPr>
      <w:rFonts w:ascii="Helvetica" w:hAnsi="Helvetica"/>
      <w:b/>
      <w:bCs/>
      <w:sz w:val="28"/>
      <w:szCs w:val="20"/>
    </w:rPr>
  </w:style>
  <w:style w:type="paragraph" w:styleId="Nadpis3">
    <w:name w:val="heading 3"/>
    <w:basedOn w:val="Normlny"/>
    <w:next w:val="Normlny"/>
    <w:rsid w:val="00B679EE"/>
    <w:pPr>
      <w:keepNext/>
      <w:numPr>
        <w:ilvl w:val="2"/>
        <w:numId w:val="1"/>
      </w:numPr>
      <w:spacing w:before="600" w:after="240"/>
      <w:outlineLvl w:val="2"/>
    </w:pPr>
    <w:rPr>
      <w:rFonts w:ascii="Helvetica" w:hAnsi="Helvetica" w:cs="Arial"/>
      <w:b/>
      <w:bCs/>
      <w:sz w:val="26"/>
      <w:szCs w:val="26"/>
    </w:rPr>
  </w:style>
  <w:style w:type="paragraph" w:styleId="Nadpis4">
    <w:name w:val="heading 4"/>
    <w:basedOn w:val="Normlny"/>
    <w:next w:val="Normlny"/>
    <w:autoRedefine/>
    <w:rsid w:val="004700C1"/>
    <w:pPr>
      <w:keepNext/>
      <w:spacing w:after="60"/>
      <w:ind w:firstLine="0"/>
      <w:outlineLvl w:val="3"/>
    </w:pPr>
    <w:rPr>
      <w:rFonts w:ascii="Arial" w:hAnsi="Arial" w:cs="Arial"/>
      <w:b/>
      <w:szCs w:val="28"/>
    </w:rPr>
  </w:style>
  <w:style w:type="paragraph" w:styleId="Nadpis5">
    <w:name w:val="heading 5"/>
    <w:basedOn w:val="Normlny"/>
    <w:next w:val="Normlny"/>
    <w:rsid w:val="00991CA1"/>
    <w:pPr>
      <w:numPr>
        <w:ilvl w:val="4"/>
        <w:numId w:val="2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rsid w:val="00991CA1"/>
    <w:pPr>
      <w:numPr>
        <w:ilvl w:val="5"/>
        <w:numId w:val="2"/>
      </w:numPr>
      <w:spacing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rsid w:val="00991CA1"/>
    <w:pPr>
      <w:numPr>
        <w:ilvl w:val="6"/>
        <w:numId w:val="1"/>
      </w:numPr>
      <w:spacing w:after="60"/>
      <w:outlineLvl w:val="6"/>
    </w:pPr>
  </w:style>
  <w:style w:type="paragraph" w:styleId="Nadpis8">
    <w:name w:val="heading 8"/>
    <w:basedOn w:val="Normlny"/>
    <w:next w:val="Normlny"/>
    <w:rsid w:val="00991CA1"/>
    <w:pPr>
      <w:numPr>
        <w:ilvl w:val="7"/>
        <w:numId w:val="1"/>
      </w:numPr>
      <w:spacing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rsid w:val="00991CA1"/>
    <w:pPr>
      <w:numPr>
        <w:ilvl w:val="8"/>
        <w:numId w:val="1"/>
      </w:numPr>
      <w:spacing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aliases w:val="ZP_Obsah 1"/>
    <w:next w:val="Normlny"/>
    <w:uiPriority w:val="39"/>
    <w:rsid w:val="00220381"/>
    <w:pPr>
      <w:tabs>
        <w:tab w:val="right" w:leader="dot" w:pos="8493"/>
      </w:tabs>
      <w:spacing w:line="360" w:lineRule="auto"/>
      <w:ind w:left="426" w:right="567" w:hanging="426"/>
    </w:pPr>
    <w:rPr>
      <w:rFonts w:ascii="Calibri" w:eastAsia="Times New Roman" w:hAnsi="Calibri"/>
      <w:b/>
      <w:bCs/>
      <w:caps/>
      <w:noProof/>
      <w:sz w:val="22"/>
      <w:szCs w:val="32"/>
      <w:lang w:eastAsia="en-US"/>
    </w:rPr>
  </w:style>
  <w:style w:type="paragraph" w:styleId="Obsah2">
    <w:name w:val="toc 2"/>
    <w:aliases w:val="ZP_Obsah 2"/>
    <w:basedOn w:val="Obsah1"/>
    <w:next w:val="Normlny"/>
    <w:uiPriority w:val="39"/>
    <w:rsid w:val="00364207"/>
    <w:pPr>
      <w:tabs>
        <w:tab w:val="left" w:pos="993"/>
      </w:tabs>
      <w:ind w:left="993" w:hanging="567"/>
    </w:pPr>
    <w:rPr>
      <w:b w:val="0"/>
      <w:bCs w:val="0"/>
      <w:szCs w:val="28"/>
    </w:rPr>
  </w:style>
  <w:style w:type="paragraph" w:styleId="Obsah3">
    <w:name w:val="toc 3"/>
    <w:aliases w:val="ZP_Obsah 3"/>
    <w:basedOn w:val="Obsah2"/>
    <w:next w:val="Normlny"/>
    <w:uiPriority w:val="39"/>
    <w:rsid w:val="00364207"/>
    <w:pPr>
      <w:tabs>
        <w:tab w:val="left" w:pos="1701"/>
      </w:tabs>
      <w:ind w:left="1701" w:hanging="708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aliases w:val="ZP_Päta"/>
    <w:basedOn w:val="Normlny"/>
    <w:link w:val="PtaChar"/>
    <w:uiPriority w:val="99"/>
    <w:rsid w:val="006350D7"/>
    <w:pPr>
      <w:tabs>
        <w:tab w:val="center" w:pos="4536"/>
        <w:tab w:val="right" w:pos="9072"/>
      </w:tabs>
      <w:ind w:firstLine="0"/>
      <w:jc w:val="center"/>
    </w:pPr>
    <w:rPr>
      <w:sz w:val="22"/>
    </w:r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paragraph" w:customStyle="1" w:styleId="NadpisKapitoly">
    <w:name w:val="Nadpis Kapitoly"/>
    <w:basedOn w:val="Normlny"/>
    <w:link w:val="NadpisKapitolyChar"/>
    <w:semiHidden/>
    <w:rsid w:val="00BD33F4"/>
    <w:pPr>
      <w:pageBreakBefore/>
      <w:numPr>
        <w:numId w:val="2"/>
      </w:numPr>
      <w:spacing w:after="60"/>
      <w:jc w:val="left"/>
      <w:outlineLvl w:val="0"/>
    </w:pPr>
    <w:rPr>
      <w:rFonts w:ascii="Arial" w:hAnsi="Arial"/>
      <w:b/>
      <w:sz w:val="32"/>
      <w:szCs w:val="20"/>
    </w:rPr>
  </w:style>
  <w:style w:type="paragraph" w:customStyle="1" w:styleId="PodNadpisKapitoly">
    <w:name w:val="PodNadpis Kapitoly"/>
    <w:basedOn w:val="NadpisKapitoly"/>
    <w:next w:val="Normlny"/>
    <w:link w:val="PodNadpisKapitolyChar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lny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Normlny"/>
    <w:semiHidden/>
    <w:rsid w:val="00BD33F4"/>
    <w:pPr>
      <w:spacing w:before="0"/>
      <w:jc w:val="left"/>
    </w:pPr>
    <w:rPr>
      <w:szCs w:val="20"/>
    </w:rPr>
  </w:style>
  <w:style w:type="paragraph" w:customStyle="1" w:styleId="Rovnice">
    <w:name w:val="Rovnice"/>
    <w:basedOn w:val="Normlny"/>
    <w:semiHidden/>
    <w:rsid w:val="00BD33F4"/>
    <w:pPr>
      <w:jc w:val="center"/>
    </w:pPr>
    <w:rPr>
      <w:i/>
      <w:szCs w:val="20"/>
    </w:rPr>
  </w:style>
  <w:style w:type="paragraph" w:customStyle="1" w:styleId="ZoznamLiteratury">
    <w:name w:val="Zoznam Literatury"/>
    <w:basedOn w:val="Normlny"/>
    <w:semiHidden/>
    <w:rsid w:val="00BD33F4"/>
    <w:pPr>
      <w:numPr>
        <w:numId w:val="5"/>
      </w:numPr>
      <w:spacing w:line="288" w:lineRule="auto"/>
      <w:jc w:val="left"/>
    </w:pPr>
    <w:rPr>
      <w:szCs w:val="20"/>
    </w:rPr>
  </w:style>
  <w:style w:type="paragraph" w:customStyle="1" w:styleId="ZPObal">
    <w:name w:val="ZP_Obal"/>
    <w:next w:val="Normlny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table" w:styleId="Mriekatabuky">
    <w:name w:val="Table Grid"/>
    <w:basedOn w:val="Normlnatabuka"/>
    <w:uiPriority w:val="59"/>
    <w:rsid w:val="00991CA1"/>
    <w:pPr>
      <w:spacing w:before="6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oznamobrzkov">
    <w:name w:val="table of figures"/>
    <w:aliases w:val="ZP_Zoznam"/>
    <w:basedOn w:val="Normlny"/>
    <w:autoRedefine/>
    <w:uiPriority w:val="99"/>
    <w:rsid w:val="009F7636"/>
    <w:pPr>
      <w:tabs>
        <w:tab w:val="left" w:pos="960"/>
        <w:tab w:val="right" w:leader="dot" w:pos="8505"/>
      </w:tabs>
      <w:spacing w:before="0" w:after="120"/>
      <w:ind w:right="567" w:firstLine="0"/>
      <w:jc w:val="left"/>
    </w:pPr>
    <w:rPr>
      <w:noProof/>
      <w:lang w:val="en-US"/>
    </w:rPr>
  </w:style>
  <w:style w:type="paragraph" w:customStyle="1" w:styleId="ZPMetadata">
    <w:name w:val="ZP_Metadata"/>
    <w:autoRedefine/>
    <w:qFormat/>
    <w:rsid w:val="005C6F07"/>
    <w:pPr>
      <w:tabs>
        <w:tab w:val="left" w:pos="4178"/>
      </w:tabs>
      <w:spacing w:line="360" w:lineRule="auto"/>
      <w:jc w:val="center"/>
    </w:pPr>
    <w:rPr>
      <w:rFonts w:asciiTheme="minorHAnsi" w:eastAsia="Times New Roman" w:hAnsiTheme="minorHAnsi"/>
      <w:b/>
      <w:smallCaps/>
      <w:sz w:val="40"/>
      <w:szCs w:val="28"/>
      <w:lang w:eastAsia="en-US"/>
    </w:rPr>
  </w:style>
  <w:style w:type="paragraph" w:customStyle="1" w:styleId="ZPNetruktrovannadpis">
    <w:name w:val="ZP_Neštruktúrovaný nadpis"/>
    <w:autoRedefine/>
    <w:rsid w:val="00565EA3"/>
    <w:pPr>
      <w:spacing w:before="240" w:after="180" w:line="360" w:lineRule="auto"/>
    </w:pPr>
    <w:rPr>
      <w:rFonts w:asciiTheme="minorHAnsi" w:eastAsia="Times New Roman" w:hAnsiTheme="minorHAnsi"/>
      <w:b/>
      <w:bCs/>
      <w:caps/>
      <w:sz w:val="32"/>
      <w:lang w:eastAsia="en-US"/>
    </w:rPr>
  </w:style>
  <w:style w:type="character" w:customStyle="1" w:styleId="NadpisKapitolyChar">
    <w:name w:val="Nadpis Kapitoly Char"/>
    <w:basedOn w:val="Predvolenpsmoodseku"/>
    <w:link w:val="NadpisKapitoly"/>
    <w:semiHidden/>
    <w:rsid w:val="00BD33F4"/>
    <w:rPr>
      <w:rFonts w:ascii="Arial" w:eastAsia="Times New Roman" w:hAnsi="Arial"/>
      <w:b/>
      <w:sz w:val="32"/>
      <w:lang w:eastAsia="en-US"/>
    </w:rPr>
  </w:style>
  <w:style w:type="numbering" w:styleId="111111">
    <w:name w:val="Outline List 2"/>
    <w:basedOn w:val="Bezzoznamu"/>
    <w:semiHidden/>
    <w:rsid w:val="00701ACB"/>
    <w:pPr>
      <w:numPr>
        <w:numId w:val="7"/>
      </w:numPr>
    </w:pPr>
  </w:style>
  <w:style w:type="numbering" w:styleId="1ai">
    <w:name w:val="Outline List 1"/>
    <w:basedOn w:val="Bezzoznamu"/>
    <w:semiHidden/>
    <w:rsid w:val="00701ACB"/>
    <w:pPr>
      <w:numPr>
        <w:numId w:val="8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9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uiPriority w:val="99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10"/>
      </w:numPr>
    </w:pPr>
  </w:style>
  <w:style w:type="paragraph" w:styleId="Zoznamsodrkami3">
    <w:name w:val="List Bullet 3"/>
    <w:basedOn w:val="Normlny"/>
    <w:semiHidden/>
    <w:rsid w:val="00701ACB"/>
    <w:pPr>
      <w:numPr>
        <w:numId w:val="11"/>
      </w:numPr>
    </w:pPr>
  </w:style>
  <w:style w:type="paragraph" w:styleId="Zoznamsodrkami4">
    <w:name w:val="List Bullet 4"/>
    <w:basedOn w:val="Normlny"/>
    <w:semiHidden/>
    <w:rsid w:val="00701ACB"/>
    <w:pPr>
      <w:numPr>
        <w:numId w:val="12"/>
      </w:numPr>
    </w:pPr>
  </w:style>
  <w:style w:type="paragraph" w:styleId="Zoznamsodrkami5">
    <w:name w:val="List Bullet 5"/>
    <w:basedOn w:val="Normlny"/>
    <w:semiHidden/>
    <w:rsid w:val="00701ACB"/>
    <w:pPr>
      <w:numPr>
        <w:numId w:val="13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14"/>
      </w:numPr>
    </w:pPr>
  </w:style>
  <w:style w:type="paragraph" w:styleId="slovanzoznam3">
    <w:name w:val="List Number 3"/>
    <w:basedOn w:val="Normlny"/>
    <w:semiHidden/>
    <w:rsid w:val="00701ACB"/>
    <w:pPr>
      <w:numPr>
        <w:numId w:val="15"/>
      </w:numPr>
    </w:pPr>
  </w:style>
  <w:style w:type="paragraph" w:styleId="slovanzoznam4">
    <w:name w:val="List Number 4"/>
    <w:basedOn w:val="Normlny"/>
    <w:semiHidden/>
    <w:rsid w:val="00701ACB"/>
    <w:pPr>
      <w:numPr>
        <w:numId w:val="16"/>
      </w:numPr>
    </w:pPr>
  </w:style>
  <w:style w:type="paragraph" w:styleId="slovanzoznam5">
    <w:name w:val="List Number 5"/>
    <w:basedOn w:val="Normlny"/>
    <w:semiHidden/>
    <w:rsid w:val="00701ACB"/>
    <w:pPr>
      <w:numPr>
        <w:numId w:val="17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odNadpisKapitolyChar">
    <w:name w:val="PodNadpis Kapitoly Char"/>
    <w:basedOn w:val="NadpisKapitolyChar"/>
    <w:link w:val="PodNadpisKapitoly"/>
    <w:semiHidden/>
    <w:rsid w:val="00624C18"/>
    <w:rPr>
      <w:rFonts w:ascii="Arial" w:eastAsia="Times New Roman" w:hAnsi="Arial"/>
      <w:b/>
      <w:sz w:val="28"/>
      <w:lang w:eastAsia="en-US"/>
    </w:rPr>
  </w:style>
  <w:style w:type="paragraph" w:customStyle="1" w:styleId="ZPNadpis1">
    <w:name w:val="ZP_Nadpis 1"/>
    <w:basedOn w:val="Nadpis1"/>
    <w:next w:val="Normlny"/>
    <w:qFormat/>
    <w:rsid w:val="00EB7671"/>
    <w:pPr>
      <w:numPr>
        <w:numId w:val="0"/>
      </w:numPr>
      <w:spacing w:before="240"/>
    </w:pPr>
    <w:rPr>
      <w:rFonts w:cs="Helvetica"/>
    </w:rPr>
  </w:style>
  <w:style w:type="character" w:customStyle="1" w:styleId="TextkomentraChar">
    <w:name w:val="Text komentára Char"/>
    <w:basedOn w:val="Predvolenpsmoodseku"/>
    <w:link w:val="Textkomentra"/>
    <w:semiHidden/>
    <w:rsid w:val="004A53FC"/>
    <w:rPr>
      <w:rFonts w:ascii="Cambria" w:eastAsia="Times New Roman" w:hAnsi="Cambria"/>
      <w:lang w:eastAsia="en-US"/>
    </w:rPr>
  </w:style>
  <w:style w:type="paragraph" w:customStyle="1" w:styleId="ZPNadpis2">
    <w:name w:val="ZP_Nadpis 2"/>
    <w:basedOn w:val="Nadpis2"/>
    <w:next w:val="Normlny"/>
    <w:qFormat/>
    <w:rsid w:val="004A53FC"/>
  </w:style>
  <w:style w:type="paragraph" w:customStyle="1" w:styleId="ZPNadpis3">
    <w:name w:val="ZP_Nadpis 3"/>
    <w:basedOn w:val="Nadpis3"/>
    <w:next w:val="Normlny"/>
    <w:qFormat/>
    <w:rsid w:val="004A53FC"/>
  </w:style>
  <w:style w:type="paragraph" w:customStyle="1" w:styleId="ZPPopisobrzkatabuky">
    <w:name w:val="ZP_Popis obrázka / tabuľky"/>
    <w:basedOn w:val="Normlny"/>
    <w:next w:val="Normlny"/>
    <w:qFormat/>
    <w:rsid w:val="001022DD"/>
    <w:pPr>
      <w:spacing w:after="120"/>
      <w:ind w:firstLine="0"/>
      <w:jc w:val="center"/>
    </w:pPr>
    <w:rPr>
      <w:b/>
      <w:bCs/>
      <w:sz w:val="22"/>
      <w:szCs w:val="20"/>
    </w:rPr>
  </w:style>
  <w:style w:type="paragraph" w:customStyle="1" w:styleId="ZPOdrky1rovne">
    <w:name w:val="ZP_Odrážky_1.úrovne"/>
    <w:basedOn w:val="Normlny"/>
    <w:qFormat/>
    <w:rsid w:val="00DF4B2C"/>
    <w:pPr>
      <w:numPr>
        <w:numId w:val="18"/>
      </w:numPr>
      <w:spacing w:before="0"/>
      <w:jc w:val="left"/>
    </w:pPr>
    <w:rPr>
      <w:szCs w:val="20"/>
    </w:rPr>
  </w:style>
  <w:style w:type="paragraph" w:customStyle="1" w:styleId="ZPOdrkyslovan">
    <w:name w:val="ZP_Odrážky číslované"/>
    <w:basedOn w:val="Normlny"/>
    <w:qFormat/>
    <w:rsid w:val="00777B19"/>
    <w:pPr>
      <w:numPr>
        <w:numId w:val="19"/>
      </w:numPr>
      <w:spacing w:before="0"/>
      <w:jc w:val="left"/>
    </w:pPr>
    <w:rPr>
      <w:szCs w:val="20"/>
    </w:rPr>
  </w:style>
  <w:style w:type="paragraph" w:customStyle="1" w:styleId="ZPNzovprce">
    <w:name w:val="ZP_Názov práce"/>
    <w:basedOn w:val="ZPOsobndaje"/>
    <w:rsid w:val="00D42A24"/>
    <w:rPr>
      <w:b/>
      <w:smallCaps w:val="0"/>
    </w:rPr>
  </w:style>
  <w:style w:type="paragraph" w:styleId="Textbubliny">
    <w:name w:val="Balloon Text"/>
    <w:basedOn w:val="Normlny"/>
    <w:link w:val="TextbublinyChar"/>
    <w:rsid w:val="00466B1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466B11"/>
    <w:rPr>
      <w:rFonts w:ascii="Tahoma" w:eastAsia="Times New Roman" w:hAnsi="Tahoma" w:cs="Tahoma"/>
      <w:sz w:val="16"/>
      <w:szCs w:val="16"/>
      <w:lang w:eastAsia="en-US"/>
    </w:rPr>
  </w:style>
  <w:style w:type="character" w:styleId="Hypertextovprepojenie">
    <w:name w:val="Hyperlink"/>
    <w:basedOn w:val="Predvolenpsmoodseku"/>
    <w:uiPriority w:val="99"/>
    <w:rsid w:val="000E038A"/>
    <w:rPr>
      <w:color w:val="0000FF" w:themeColor="hyperlink"/>
      <w:u w:val="single"/>
    </w:rPr>
  </w:style>
  <w:style w:type="paragraph" w:customStyle="1" w:styleId="ZPMetadata2">
    <w:name w:val="ZP_Metadata_2"/>
    <w:basedOn w:val="ZPMetadata"/>
    <w:qFormat/>
    <w:rsid w:val="00D250D3"/>
    <w:rPr>
      <w:b w:val="0"/>
      <w:sz w:val="36"/>
    </w:rPr>
  </w:style>
  <w:style w:type="paragraph" w:customStyle="1" w:styleId="ZPNzovprce2">
    <w:name w:val="ZP_Názov_práce_2"/>
    <w:basedOn w:val="ZPNzovprce"/>
    <w:rsid w:val="00F03EAA"/>
    <w:rPr>
      <w:b w:val="0"/>
      <w:smallCaps/>
    </w:rPr>
  </w:style>
  <w:style w:type="paragraph" w:customStyle="1" w:styleId="ZPOsobndaje">
    <w:name w:val="ZP_Osobné_údaje"/>
    <w:basedOn w:val="ZPTypprce"/>
    <w:qFormat/>
    <w:rsid w:val="00D42A24"/>
    <w:pPr>
      <w:spacing w:after="120"/>
    </w:pPr>
    <w:rPr>
      <w:b w:val="0"/>
      <w:sz w:val="36"/>
    </w:rPr>
  </w:style>
  <w:style w:type="paragraph" w:customStyle="1" w:styleId="ZPTypprce">
    <w:name w:val="ZP_Typ_práce"/>
    <w:qFormat/>
    <w:rsid w:val="00F03EAA"/>
    <w:pPr>
      <w:jc w:val="center"/>
    </w:pPr>
    <w:rPr>
      <w:rFonts w:asciiTheme="minorHAnsi" w:eastAsia="Times New Roman" w:hAnsiTheme="minorHAnsi"/>
      <w:b/>
      <w:smallCaps/>
      <w:sz w:val="56"/>
      <w:szCs w:val="36"/>
      <w:lang w:eastAsia="en-US"/>
    </w:rPr>
  </w:style>
  <w:style w:type="paragraph" w:customStyle="1" w:styleId="ZPOdbor">
    <w:name w:val="ZP_Odbor"/>
    <w:basedOn w:val="ZPNzovprce2"/>
    <w:qFormat/>
    <w:rsid w:val="00F03EAA"/>
  </w:style>
  <w:style w:type="paragraph" w:customStyle="1" w:styleId="ZPVedciprce">
    <w:name w:val="ZP_Vedúci práce"/>
    <w:qFormat/>
    <w:rsid w:val="00185F83"/>
    <w:pPr>
      <w:jc w:val="center"/>
    </w:pPr>
    <w:rPr>
      <w:rFonts w:asciiTheme="minorHAnsi" w:eastAsia="Times New Roman" w:hAnsiTheme="minorHAnsi"/>
      <w:sz w:val="28"/>
      <w:szCs w:val="36"/>
      <w:lang w:eastAsia="en-US"/>
    </w:rPr>
  </w:style>
  <w:style w:type="paragraph" w:customStyle="1" w:styleId="Titulnylisthore2">
    <w:name w:val="Titulny list = hore 2"/>
    <w:basedOn w:val="Normlny"/>
    <w:autoRedefine/>
    <w:qFormat/>
    <w:rsid w:val="00D42A24"/>
    <w:pPr>
      <w:spacing w:before="0" w:after="240" w:line="240" w:lineRule="auto"/>
      <w:jc w:val="center"/>
    </w:pPr>
    <w:rPr>
      <w:sz w:val="36"/>
      <w:szCs w:val="20"/>
      <w:lang w:eastAsia="cs-CZ"/>
    </w:rPr>
  </w:style>
  <w:style w:type="character" w:styleId="Textzstupnhosymbolu">
    <w:name w:val="Placeholder Text"/>
    <w:basedOn w:val="Predvolenpsmoodseku"/>
    <w:uiPriority w:val="99"/>
    <w:semiHidden/>
    <w:rsid w:val="00E475E4"/>
    <w:rPr>
      <w:color w:val="808080"/>
    </w:rPr>
  </w:style>
  <w:style w:type="paragraph" w:styleId="Popis">
    <w:name w:val="caption"/>
    <w:basedOn w:val="Normlny"/>
    <w:next w:val="Normlny"/>
    <w:unhideWhenUsed/>
    <w:rsid w:val="00CA130E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ZPZoznamskratiek">
    <w:name w:val="ZP_Zoznam_skratiek"/>
    <w:basedOn w:val="Normlny"/>
    <w:qFormat/>
    <w:rsid w:val="00483B4D"/>
    <w:pPr>
      <w:tabs>
        <w:tab w:val="left" w:pos="1418"/>
      </w:tabs>
      <w:spacing w:before="0" w:line="240" w:lineRule="auto"/>
      <w:ind w:firstLine="0"/>
      <w:jc w:val="left"/>
    </w:pPr>
    <w:rPr>
      <w:lang w:val="en-US"/>
    </w:rPr>
  </w:style>
  <w:style w:type="paragraph" w:customStyle="1" w:styleId="ZPZoznamobrtab">
    <w:name w:val="ZP_Zoznam_obr_tab"/>
    <w:basedOn w:val="Zoznamobrzkov"/>
    <w:qFormat/>
    <w:rsid w:val="00483B4D"/>
    <w:pPr>
      <w:spacing w:line="240" w:lineRule="auto"/>
    </w:pPr>
  </w:style>
  <w:style w:type="character" w:customStyle="1" w:styleId="PtaChar">
    <w:name w:val="Päta Char"/>
    <w:aliases w:val="ZP_Päta Char"/>
    <w:basedOn w:val="Predvolenpsmoodseku"/>
    <w:link w:val="Pta"/>
    <w:uiPriority w:val="99"/>
    <w:rsid w:val="006350D7"/>
    <w:rPr>
      <w:rFonts w:asciiTheme="minorHAnsi" w:eastAsia="Times New Roman" w:hAnsiTheme="minorHAnsi"/>
      <w:sz w:val="22"/>
      <w:szCs w:val="24"/>
      <w:lang w:eastAsia="en-US"/>
    </w:rPr>
  </w:style>
  <w:style w:type="table" w:customStyle="1" w:styleId="GridTable4Accent1">
    <w:name w:val="Grid Table 4 Accent 1"/>
    <w:basedOn w:val="Normlnatabuka"/>
    <w:uiPriority w:val="49"/>
    <w:rsid w:val="0039629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ZPOdrky2rovne">
    <w:name w:val="ZP_Odrážky_2.úrovne"/>
    <w:basedOn w:val="ZPOdrky1rovne"/>
    <w:qFormat/>
    <w:rsid w:val="004D206F"/>
    <w:pPr>
      <w:numPr>
        <w:numId w:val="20"/>
      </w:numPr>
    </w:pPr>
  </w:style>
  <w:style w:type="paragraph" w:customStyle="1" w:styleId="figurecaption">
    <w:name w:val="figure caption"/>
    <w:rsid w:val="00293DBD"/>
    <w:pPr>
      <w:numPr>
        <w:numId w:val="21"/>
      </w:numPr>
      <w:spacing w:before="80" w:after="200"/>
      <w:jc w:val="center"/>
    </w:pPr>
    <w:rPr>
      <w:rFonts w:eastAsia="Times New Roman"/>
      <w:sz w:val="16"/>
      <w:lang w:val="en-US" w:eastAsia="en-US"/>
    </w:rPr>
  </w:style>
  <w:style w:type="paragraph" w:styleId="Odsekzoznamu">
    <w:name w:val="List Paragraph"/>
    <w:basedOn w:val="Normlny"/>
    <w:uiPriority w:val="34"/>
    <w:qFormat/>
    <w:rsid w:val="00546781"/>
    <w:pPr>
      <w:ind w:left="720"/>
      <w:contextualSpacing/>
    </w:pPr>
  </w:style>
  <w:style w:type="paragraph" w:customStyle="1" w:styleId="commandline">
    <w:name w:val="command_line"/>
    <w:basedOn w:val="Normlny"/>
    <w:qFormat/>
    <w:rsid w:val="00E146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0" w:line="240" w:lineRule="auto"/>
      <w:ind w:firstLine="0"/>
    </w:pPr>
    <w:rPr>
      <w:rFonts w:ascii="Courier New" w:hAnsi="Courier New"/>
      <w:b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HTML Cit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y">
    <w:name w:val="Normal"/>
    <w:aliases w:val="ZP_Normálny"/>
    <w:qFormat/>
    <w:rsid w:val="00986893"/>
    <w:pPr>
      <w:spacing w:before="120" w:line="360" w:lineRule="auto"/>
      <w:ind w:firstLine="720"/>
      <w:jc w:val="both"/>
    </w:pPr>
    <w:rPr>
      <w:rFonts w:asciiTheme="minorHAnsi" w:eastAsia="Times New Roman" w:hAnsiTheme="minorHAnsi"/>
      <w:sz w:val="24"/>
      <w:szCs w:val="24"/>
      <w:lang w:eastAsia="en-US"/>
    </w:rPr>
  </w:style>
  <w:style w:type="paragraph" w:styleId="Nadpis1">
    <w:name w:val="heading 1"/>
    <w:basedOn w:val="Normlny"/>
    <w:next w:val="Normlny"/>
    <w:rsid w:val="00B679EE"/>
    <w:pPr>
      <w:keepNext/>
      <w:pageBreakBefore/>
      <w:numPr>
        <w:numId w:val="1"/>
      </w:numPr>
      <w:spacing w:before="600" w:after="360"/>
      <w:outlineLvl w:val="0"/>
    </w:pPr>
    <w:rPr>
      <w:rFonts w:ascii="Helvetica" w:hAnsi="Helvetica" w:cs="Arial"/>
      <w:b/>
      <w:bCs/>
      <w:caps/>
      <w:kern w:val="32"/>
      <w:sz w:val="32"/>
      <w:szCs w:val="32"/>
    </w:rPr>
  </w:style>
  <w:style w:type="paragraph" w:styleId="Nadpis2">
    <w:name w:val="heading 2"/>
    <w:basedOn w:val="Normlny"/>
    <w:next w:val="Normlny"/>
    <w:rsid w:val="00B679EE"/>
    <w:pPr>
      <w:keepNext/>
      <w:numPr>
        <w:ilvl w:val="1"/>
        <w:numId w:val="1"/>
      </w:numPr>
      <w:spacing w:before="600" w:after="240"/>
      <w:jc w:val="left"/>
      <w:outlineLvl w:val="1"/>
    </w:pPr>
    <w:rPr>
      <w:rFonts w:ascii="Helvetica" w:hAnsi="Helvetica"/>
      <w:b/>
      <w:bCs/>
      <w:sz w:val="28"/>
      <w:szCs w:val="20"/>
    </w:rPr>
  </w:style>
  <w:style w:type="paragraph" w:styleId="Nadpis3">
    <w:name w:val="heading 3"/>
    <w:basedOn w:val="Normlny"/>
    <w:next w:val="Normlny"/>
    <w:rsid w:val="00B679EE"/>
    <w:pPr>
      <w:keepNext/>
      <w:numPr>
        <w:ilvl w:val="2"/>
        <w:numId w:val="1"/>
      </w:numPr>
      <w:spacing w:before="600" w:after="240"/>
      <w:outlineLvl w:val="2"/>
    </w:pPr>
    <w:rPr>
      <w:rFonts w:ascii="Helvetica" w:hAnsi="Helvetica" w:cs="Arial"/>
      <w:b/>
      <w:bCs/>
      <w:sz w:val="26"/>
      <w:szCs w:val="26"/>
    </w:rPr>
  </w:style>
  <w:style w:type="paragraph" w:styleId="Nadpis4">
    <w:name w:val="heading 4"/>
    <w:basedOn w:val="Normlny"/>
    <w:next w:val="Normlny"/>
    <w:autoRedefine/>
    <w:rsid w:val="004700C1"/>
    <w:pPr>
      <w:keepNext/>
      <w:spacing w:after="60"/>
      <w:ind w:firstLine="0"/>
      <w:outlineLvl w:val="3"/>
    </w:pPr>
    <w:rPr>
      <w:rFonts w:ascii="Arial" w:hAnsi="Arial" w:cs="Arial"/>
      <w:b/>
      <w:szCs w:val="28"/>
    </w:rPr>
  </w:style>
  <w:style w:type="paragraph" w:styleId="Nadpis5">
    <w:name w:val="heading 5"/>
    <w:basedOn w:val="Normlny"/>
    <w:next w:val="Normlny"/>
    <w:rsid w:val="00991CA1"/>
    <w:pPr>
      <w:numPr>
        <w:ilvl w:val="4"/>
        <w:numId w:val="2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rsid w:val="00991CA1"/>
    <w:pPr>
      <w:numPr>
        <w:ilvl w:val="5"/>
        <w:numId w:val="2"/>
      </w:numPr>
      <w:spacing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rsid w:val="00991CA1"/>
    <w:pPr>
      <w:numPr>
        <w:ilvl w:val="6"/>
        <w:numId w:val="1"/>
      </w:numPr>
      <w:spacing w:after="60"/>
      <w:outlineLvl w:val="6"/>
    </w:pPr>
  </w:style>
  <w:style w:type="paragraph" w:styleId="Nadpis8">
    <w:name w:val="heading 8"/>
    <w:basedOn w:val="Normlny"/>
    <w:next w:val="Normlny"/>
    <w:rsid w:val="00991CA1"/>
    <w:pPr>
      <w:numPr>
        <w:ilvl w:val="7"/>
        <w:numId w:val="1"/>
      </w:numPr>
      <w:spacing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rsid w:val="00991CA1"/>
    <w:pPr>
      <w:numPr>
        <w:ilvl w:val="8"/>
        <w:numId w:val="1"/>
      </w:numPr>
      <w:spacing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aliases w:val="ZP_Obsah 1"/>
    <w:next w:val="Normlny"/>
    <w:uiPriority w:val="39"/>
    <w:rsid w:val="00220381"/>
    <w:pPr>
      <w:tabs>
        <w:tab w:val="right" w:leader="dot" w:pos="8493"/>
      </w:tabs>
      <w:spacing w:line="360" w:lineRule="auto"/>
      <w:ind w:left="426" w:right="567" w:hanging="426"/>
    </w:pPr>
    <w:rPr>
      <w:rFonts w:ascii="Calibri" w:eastAsia="Times New Roman" w:hAnsi="Calibri"/>
      <w:b/>
      <w:bCs/>
      <w:caps/>
      <w:noProof/>
      <w:sz w:val="22"/>
      <w:szCs w:val="32"/>
      <w:lang w:eastAsia="en-US"/>
    </w:rPr>
  </w:style>
  <w:style w:type="paragraph" w:styleId="Obsah2">
    <w:name w:val="toc 2"/>
    <w:aliases w:val="ZP_Obsah 2"/>
    <w:basedOn w:val="Obsah1"/>
    <w:next w:val="Normlny"/>
    <w:uiPriority w:val="39"/>
    <w:rsid w:val="00364207"/>
    <w:pPr>
      <w:tabs>
        <w:tab w:val="left" w:pos="993"/>
      </w:tabs>
      <w:ind w:left="993" w:hanging="567"/>
    </w:pPr>
    <w:rPr>
      <w:b w:val="0"/>
      <w:bCs w:val="0"/>
      <w:szCs w:val="28"/>
    </w:rPr>
  </w:style>
  <w:style w:type="paragraph" w:styleId="Obsah3">
    <w:name w:val="toc 3"/>
    <w:aliases w:val="ZP_Obsah 3"/>
    <w:basedOn w:val="Obsah2"/>
    <w:next w:val="Normlny"/>
    <w:uiPriority w:val="39"/>
    <w:rsid w:val="00364207"/>
    <w:pPr>
      <w:tabs>
        <w:tab w:val="left" w:pos="1701"/>
      </w:tabs>
      <w:ind w:left="1701" w:hanging="708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aliases w:val="ZP_Päta"/>
    <w:basedOn w:val="Normlny"/>
    <w:link w:val="PtaChar"/>
    <w:uiPriority w:val="99"/>
    <w:rsid w:val="006350D7"/>
    <w:pPr>
      <w:tabs>
        <w:tab w:val="center" w:pos="4536"/>
        <w:tab w:val="right" w:pos="9072"/>
      </w:tabs>
      <w:ind w:firstLine="0"/>
      <w:jc w:val="center"/>
    </w:pPr>
    <w:rPr>
      <w:sz w:val="22"/>
    </w:r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paragraph" w:customStyle="1" w:styleId="NadpisKapitoly">
    <w:name w:val="Nadpis Kapitoly"/>
    <w:basedOn w:val="Normlny"/>
    <w:link w:val="NadpisKapitolyChar"/>
    <w:semiHidden/>
    <w:rsid w:val="00BD33F4"/>
    <w:pPr>
      <w:pageBreakBefore/>
      <w:numPr>
        <w:numId w:val="2"/>
      </w:numPr>
      <w:spacing w:after="60"/>
      <w:jc w:val="left"/>
      <w:outlineLvl w:val="0"/>
    </w:pPr>
    <w:rPr>
      <w:rFonts w:ascii="Arial" w:hAnsi="Arial"/>
      <w:b/>
      <w:sz w:val="32"/>
      <w:szCs w:val="20"/>
    </w:rPr>
  </w:style>
  <w:style w:type="paragraph" w:customStyle="1" w:styleId="PodNadpisKapitoly">
    <w:name w:val="PodNadpis Kapitoly"/>
    <w:basedOn w:val="NadpisKapitoly"/>
    <w:next w:val="Normlny"/>
    <w:link w:val="PodNadpisKapitolyChar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lny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Normlny"/>
    <w:semiHidden/>
    <w:rsid w:val="00BD33F4"/>
    <w:pPr>
      <w:spacing w:before="0"/>
      <w:jc w:val="left"/>
    </w:pPr>
    <w:rPr>
      <w:szCs w:val="20"/>
    </w:rPr>
  </w:style>
  <w:style w:type="paragraph" w:customStyle="1" w:styleId="Rovnice">
    <w:name w:val="Rovnice"/>
    <w:basedOn w:val="Normlny"/>
    <w:semiHidden/>
    <w:rsid w:val="00BD33F4"/>
    <w:pPr>
      <w:jc w:val="center"/>
    </w:pPr>
    <w:rPr>
      <w:i/>
      <w:szCs w:val="20"/>
    </w:rPr>
  </w:style>
  <w:style w:type="paragraph" w:customStyle="1" w:styleId="ZoznamLiteratury">
    <w:name w:val="Zoznam Literatury"/>
    <w:basedOn w:val="Normlny"/>
    <w:semiHidden/>
    <w:rsid w:val="00BD33F4"/>
    <w:pPr>
      <w:numPr>
        <w:numId w:val="5"/>
      </w:numPr>
      <w:spacing w:line="288" w:lineRule="auto"/>
      <w:jc w:val="left"/>
    </w:pPr>
    <w:rPr>
      <w:szCs w:val="20"/>
    </w:rPr>
  </w:style>
  <w:style w:type="paragraph" w:customStyle="1" w:styleId="ZPObal">
    <w:name w:val="ZP_Obal"/>
    <w:next w:val="Normlny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table" w:styleId="Mriekatabuky">
    <w:name w:val="Table Grid"/>
    <w:basedOn w:val="Normlnatabuka"/>
    <w:uiPriority w:val="59"/>
    <w:rsid w:val="00991CA1"/>
    <w:pPr>
      <w:spacing w:before="6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oznamobrzkov">
    <w:name w:val="table of figures"/>
    <w:aliases w:val="ZP_Zoznam"/>
    <w:basedOn w:val="Normlny"/>
    <w:autoRedefine/>
    <w:uiPriority w:val="99"/>
    <w:rsid w:val="009F7636"/>
    <w:pPr>
      <w:tabs>
        <w:tab w:val="left" w:pos="960"/>
        <w:tab w:val="right" w:leader="dot" w:pos="8505"/>
      </w:tabs>
      <w:spacing w:before="0" w:after="120"/>
      <w:ind w:right="567" w:firstLine="0"/>
      <w:jc w:val="left"/>
    </w:pPr>
    <w:rPr>
      <w:noProof/>
      <w:lang w:val="en-US"/>
    </w:rPr>
  </w:style>
  <w:style w:type="paragraph" w:customStyle="1" w:styleId="ZPMetadata">
    <w:name w:val="ZP_Metadata"/>
    <w:autoRedefine/>
    <w:qFormat/>
    <w:rsid w:val="005C6F07"/>
    <w:pPr>
      <w:tabs>
        <w:tab w:val="left" w:pos="4178"/>
      </w:tabs>
      <w:spacing w:line="360" w:lineRule="auto"/>
      <w:jc w:val="center"/>
    </w:pPr>
    <w:rPr>
      <w:rFonts w:asciiTheme="minorHAnsi" w:eastAsia="Times New Roman" w:hAnsiTheme="minorHAnsi"/>
      <w:b/>
      <w:smallCaps/>
      <w:sz w:val="40"/>
      <w:szCs w:val="28"/>
      <w:lang w:eastAsia="en-US"/>
    </w:rPr>
  </w:style>
  <w:style w:type="paragraph" w:customStyle="1" w:styleId="ZPNetruktrovannadpis">
    <w:name w:val="ZP_Neštruktúrovaný nadpis"/>
    <w:autoRedefine/>
    <w:rsid w:val="00565EA3"/>
    <w:pPr>
      <w:spacing w:before="240" w:after="180" w:line="360" w:lineRule="auto"/>
    </w:pPr>
    <w:rPr>
      <w:rFonts w:asciiTheme="minorHAnsi" w:eastAsia="Times New Roman" w:hAnsiTheme="minorHAnsi"/>
      <w:b/>
      <w:bCs/>
      <w:caps/>
      <w:sz w:val="32"/>
      <w:lang w:eastAsia="en-US"/>
    </w:rPr>
  </w:style>
  <w:style w:type="character" w:customStyle="1" w:styleId="NadpisKapitolyChar">
    <w:name w:val="Nadpis Kapitoly Char"/>
    <w:basedOn w:val="Predvolenpsmoodseku"/>
    <w:link w:val="NadpisKapitoly"/>
    <w:semiHidden/>
    <w:rsid w:val="00BD33F4"/>
    <w:rPr>
      <w:rFonts w:ascii="Arial" w:eastAsia="Times New Roman" w:hAnsi="Arial"/>
      <w:b/>
      <w:sz w:val="32"/>
      <w:lang w:eastAsia="en-US"/>
    </w:rPr>
  </w:style>
  <w:style w:type="numbering" w:styleId="111111">
    <w:name w:val="Outline List 2"/>
    <w:basedOn w:val="Bezzoznamu"/>
    <w:semiHidden/>
    <w:rsid w:val="00701ACB"/>
    <w:pPr>
      <w:numPr>
        <w:numId w:val="7"/>
      </w:numPr>
    </w:pPr>
  </w:style>
  <w:style w:type="numbering" w:styleId="1ai">
    <w:name w:val="Outline List 1"/>
    <w:basedOn w:val="Bezzoznamu"/>
    <w:semiHidden/>
    <w:rsid w:val="00701ACB"/>
    <w:pPr>
      <w:numPr>
        <w:numId w:val="8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9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uiPriority w:val="99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10"/>
      </w:numPr>
    </w:pPr>
  </w:style>
  <w:style w:type="paragraph" w:styleId="Zoznamsodrkami3">
    <w:name w:val="List Bullet 3"/>
    <w:basedOn w:val="Normlny"/>
    <w:semiHidden/>
    <w:rsid w:val="00701ACB"/>
    <w:pPr>
      <w:numPr>
        <w:numId w:val="11"/>
      </w:numPr>
    </w:pPr>
  </w:style>
  <w:style w:type="paragraph" w:styleId="Zoznamsodrkami4">
    <w:name w:val="List Bullet 4"/>
    <w:basedOn w:val="Normlny"/>
    <w:semiHidden/>
    <w:rsid w:val="00701ACB"/>
    <w:pPr>
      <w:numPr>
        <w:numId w:val="12"/>
      </w:numPr>
    </w:pPr>
  </w:style>
  <w:style w:type="paragraph" w:styleId="Zoznamsodrkami5">
    <w:name w:val="List Bullet 5"/>
    <w:basedOn w:val="Normlny"/>
    <w:semiHidden/>
    <w:rsid w:val="00701ACB"/>
    <w:pPr>
      <w:numPr>
        <w:numId w:val="13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14"/>
      </w:numPr>
    </w:pPr>
  </w:style>
  <w:style w:type="paragraph" w:styleId="slovanzoznam3">
    <w:name w:val="List Number 3"/>
    <w:basedOn w:val="Normlny"/>
    <w:semiHidden/>
    <w:rsid w:val="00701ACB"/>
    <w:pPr>
      <w:numPr>
        <w:numId w:val="15"/>
      </w:numPr>
    </w:pPr>
  </w:style>
  <w:style w:type="paragraph" w:styleId="slovanzoznam4">
    <w:name w:val="List Number 4"/>
    <w:basedOn w:val="Normlny"/>
    <w:semiHidden/>
    <w:rsid w:val="00701ACB"/>
    <w:pPr>
      <w:numPr>
        <w:numId w:val="16"/>
      </w:numPr>
    </w:pPr>
  </w:style>
  <w:style w:type="paragraph" w:styleId="slovanzoznam5">
    <w:name w:val="List Number 5"/>
    <w:basedOn w:val="Normlny"/>
    <w:semiHidden/>
    <w:rsid w:val="00701ACB"/>
    <w:pPr>
      <w:numPr>
        <w:numId w:val="17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odNadpisKapitolyChar">
    <w:name w:val="PodNadpis Kapitoly Char"/>
    <w:basedOn w:val="NadpisKapitolyChar"/>
    <w:link w:val="PodNadpisKapitoly"/>
    <w:semiHidden/>
    <w:rsid w:val="00624C18"/>
    <w:rPr>
      <w:rFonts w:ascii="Arial" w:eastAsia="Times New Roman" w:hAnsi="Arial"/>
      <w:b/>
      <w:sz w:val="28"/>
      <w:lang w:eastAsia="en-US"/>
    </w:rPr>
  </w:style>
  <w:style w:type="paragraph" w:customStyle="1" w:styleId="ZPNadpis1">
    <w:name w:val="ZP_Nadpis 1"/>
    <w:basedOn w:val="Nadpis1"/>
    <w:next w:val="Normlny"/>
    <w:qFormat/>
    <w:rsid w:val="00EB7671"/>
    <w:pPr>
      <w:numPr>
        <w:numId w:val="0"/>
      </w:numPr>
      <w:spacing w:before="240"/>
    </w:pPr>
    <w:rPr>
      <w:rFonts w:cs="Helvetica"/>
    </w:rPr>
  </w:style>
  <w:style w:type="character" w:customStyle="1" w:styleId="TextkomentraChar">
    <w:name w:val="Text komentára Char"/>
    <w:basedOn w:val="Predvolenpsmoodseku"/>
    <w:link w:val="Textkomentra"/>
    <w:semiHidden/>
    <w:rsid w:val="004A53FC"/>
    <w:rPr>
      <w:rFonts w:ascii="Cambria" w:eastAsia="Times New Roman" w:hAnsi="Cambria"/>
      <w:lang w:eastAsia="en-US"/>
    </w:rPr>
  </w:style>
  <w:style w:type="paragraph" w:customStyle="1" w:styleId="ZPNadpis2">
    <w:name w:val="ZP_Nadpis 2"/>
    <w:basedOn w:val="Nadpis2"/>
    <w:next w:val="Normlny"/>
    <w:qFormat/>
    <w:rsid w:val="004A53FC"/>
  </w:style>
  <w:style w:type="paragraph" w:customStyle="1" w:styleId="ZPNadpis3">
    <w:name w:val="ZP_Nadpis 3"/>
    <w:basedOn w:val="Nadpis3"/>
    <w:next w:val="Normlny"/>
    <w:qFormat/>
    <w:rsid w:val="004A53FC"/>
  </w:style>
  <w:style w:type="paragraph" w:customStyle="1" w:styleId="ZPPopisobrzkatabuky">
    <w:name w:val="ZP_Popis obrázka / tabuľky"/>
    <w:basedOn w:val="Normlny"/>
    <w:next w:val="Normlny"/>
    <w:qFormat/>
    <w:rsid w:val="001022DD"/>
    <w:pPr>
      <w:spacing w:after="120"/>
      <w:ind w:firstLine="0"/>
      <w:jc w:val="center"/>
    </w:pPr>
    <w:rPr>
      <w:b/>
      <w:bCs/>
      <w:sz w:val="22"/>
      <w:szCs w:val="20"/>
    </w:rPr>
  </w:style>
  <w:style w:type="paragraph" w:customStyle="1" w:styleId="ZPOdrky1rovne">
    <w:name w:val="ZP_Odrážky_1.úrovne"/>
    <w:basedOn w:val="Normlny"/>
    <w:qFormat/>
    <w:rsid w:val="00DF4B2C"/>
    <w:pPr>
      <w:numPr>
        <w:numId w:val="18"/>
      </w:numPr>
      <w:spacing w:before="0"/>
      <w:jc w:val="left"/>
    </w:pPr>
    <w:rPr>
      <w:szCs w:val="20"/>
    </w:rPr>
  </w:style>
  <w:style w:type="paragraph" w:customStyle="1" w:styleId="ZPOdrkyslovan">
    <w:name w:val="ZP_Odrážky číslované"/>
    <w:basedOn w:val="Normlny"/>
    <w:qFormat/>
    <w:rsid w:val="00777B19"/>
    <w:pPr>
      <w:numPr>
        <w:numId w:val="19"/>
      </w:numPr>
      <w:spacing w:before="0"/>
      <w:jc w:val="left"/>
    </w:pPr>
    <w:rPr>
      <w:szCs w:val="20"/>
    </w:rPr>
  </w:style>
  <w:style w:type="paragraph" w:customStyle="1" w:styleId="ZPNzovprce">
    <w:name w:val="ZP_Názov práce"/>
    <w:basedOn w:val="ZPOsobndaje"/>
    <w:rsid w:val="00D42A24"/>
    <w:rPr>
      <w:b/>
      <w:smallCaps w:val="0"/>
    </w:rPr>
  </w:style>
  <w:style w:type="paragraph" w:styleId="Textbubliny">
    <w:name w:val="Balloon Text"/>
    <w:basedOn w:val="Normlny"/>
    <w:link w:val="TextbublinyChar"/>
    <w:rsid w:val="00466B1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466B11"/>
    <w:rPr>
      <w:rFonts w:ascii="Tahoma" w:eastAsia="Times New Roman" w:hAnsi="Tahoma" w:cs="Tahoma"/>
      <w:sz w:val="16"/>
      <w:szCs w:val="16"/>
      <w:lang w:eastAsia="en-US"/>
    </w:rPr>
  </w:style>
  <w:style w:type="character" w:styleId="Hypertextovprepojenie">
    <w:name w:val="Hyperlink"/>
    <w:basedOn w:val="Predvolenpsmoodseku"/>
    <w:uiPriority w:val="99"/>
    <w:rsid w:val="000E038A"/>
    <w:rPr>
      <w:color w:val="0000FF" w:themeColor="hyperlink"/>
      <w:u w:val="single"/>
    </w:rPr>
  </w:style>
  <w:style w:type="paragraph" w:customStyle="1" w:styleId="ZPMetadata2">
    <w:name w:val="ZP_Metadata_2"/>
    <w:basedOn w:val="ZPMetadata"/>
    <w:qFormat/>
    <w:rsid w:val="00D250D3"/>
    <w:rPr>
      <w:b w:val="0"/>
      <w:sz w:val="36"/>
    </w:rPr>
  </w:style>
  <w:style w:type="paragraph" w:customStyle="1" w:styleId="ZPNzovprce2">
    <w:name w:val="ZP_Názov_práce_2"/>
    <w:basedOn w:val="ZPNzovprce"/>
    <w:rsid w:val="00F03EAA"/>
    <w:rPr>
      <w:b w:val="0"/>
      <w:smallCaps/>
    </w:rPr>
  </w:style>
  <w:style w:type="paragraph" w:customStyle="1" w:styleId="ZPOsobndaje">
    <w:name w:val="ZP_Osobné_údaje"/>
    <w:basedOn w:val="ZPTypprce"/>
    <w:qFormat/>
    <w:rsid w:val="00D42A24"/>
    <w:pPr>
      <w:spacing w:after="120"/>
    </w:pPr>
    <w:rPr>
      <w:b w:val="0"/>
      <w:sz w:val="36"/>
    </w:rPr>
  </w:style>
  <w:style w:type="paragraph" w:customStyle="1" w:styleId="ZPTypprce">
    <w:name w:val="ZP_Typ_práce"/>
    <w:qFormat/>
    <w:rsid w:val="00F03EAA"/>
    <w:pPr>
      <w:jc w:val="center"/>
    </w:pPr>
    <w:rPr>
      <w:rFonts w:asciiTheme="minorHAnsi" w:eastAsia="Times New Roman" w:hAnsiTheme="minorHAnsi"/>
      <w:b/>
      <w:smallCaps/>
      <w:sz w:val="56"/>
      <w:szCs w:val="36"/>
      <w:lang w:eastAsia="en-US"/>
    </w:rPr>
  </w:style>
  <w:style w:type="paragraph" w:customStyle="1" w:styleId="ZPOdbor">
    <w:name w:val="ZP_Odbor"/>
    <w:basedOn w:val="ZPNzovprce2"/>
    <w:qFormat/>
    <w:rsid w:val="00F03EAA"/>
  </w:style>
  <w:style w:type="paragraph" w:customStyle="1" w:styleId="ZPVedciprce">
    <w:name w:val="ZP_Vedúci práce"/>
    <w:qFormat/>
    <w:rsid w:val="00185F83"/>
    <w:pPr>
      <w:jc w:val="center"/>
    </w:pPr>
    <w:rPr>
      <w:rFonts w:asciiTheme="minorHAnsi" w:eastAsia="Times New Roman" w:hAnsiTheme="minorHAnsi"/>
      <w:sz w:val="28"/>
      <w:szCs w:val="36"/>
      <w:lang w:eastAsia="en-US"/>
    </w:rPr>
  </w:style>
  <w:style w:type="paragraph" w:customStyle="1" w:styleId="Titulnylisthore2">
    <w:name w:val="Titulny list = hore 2"/>
    <w:basedOn w:val="Normlny"/>
    <w:autoRedefine/>
    <w:qFormat/>
    <w:rsid w:val="00D42A24"/>
    <w:pPr>
      <w:spacing w:before="0" w:after="240" w:line="240" w:lineRule="auto"/>
      <w:jc w:val="center"/>
    </w:pPr>
    <w:rPr>
      <w:sz w:val="36"/>
      <w:szCs w:val="20"/>
      <w:lang w:eastAsia="cs-CZ"/>
    </w:rPr>
  </w:style>
  <w:style w:type="character" w:styleId="Textzstupnhosymbolu">
    <w:name w:val="Placeholder Text"/>
    <w:basedOn w:val="Predvolenpsmoodseku"/>
    <w:uiPriority w:val="99"/>
    <w:semiHidden/>
    <w:rsid w:val="00E475E4"/>
    <w:rPr>
      <w:color w:val="808080"/>
    </w:rPr>
  </w:style>
  <w:style w:type="paragraph" w:styleId="Popis">
    <w:name w:val="caption"/>
    <w:basedOn w:val="Normlny"/>
    <w:next w:val="Normlny"/>
    <w:unhideWhenUsed/>
    <w:rsid w:val="00CA130E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ZPZoznamskratiek">
    <w:name w:val="ZP_Zoznam_skratiek"/>
    <w:basedOn w:val="Normlny"/>
    <w:qFormat/>
    <w:rsid w:val="00483B4D"/>
    <w:pPr>
      <w:tabs>
        <w:tab w:val="left" w:pos="1418"/>
      </w:tabs>
      <w:spacing w:before="0" w:line="240" w:lineRule="auto"/>
      <w:ind w:firstLine="0"/>
      <w:jc w:val="left"/>
    </w:pPr>
    <w:rPr>
      <w:lang w:val="en-US"/>
    </w:rPr>
  </w:style>
  <w:style w:type="paragraph" w:customStyle="1" w:styleId="ZPZoznamobrtab">
    <w:name w:val="ZP_Zoznam_obr_tab"/>
    <w:basedOn w:val="Zoznamobrzkov"/>
    <w:qFormat/>
    <w:rsid w:val="00483B4D"/>
    <w:pPr>
      <w:spacing w:line="240" w:lineRule="auto"/>
    </w:pPr>
  </w:style>
  <w:style w:type="character" w:customStyle="1" w:styleId="PtaChar">
    <w:name w:val="Päta Char"/>
    <w:aliases w:val="ZP_Päta Char"/>
    <w:basedOn w:val="Predvolenpsmoodseku"/>
    <w:link w:val="Pta"/>
    <w:uiPriority w:val="99"/>
    <w:rsid w:val="006350D7"/>
    <w:rPr>
      <w:rFonts w:asciiTheme="minorHAnsi" w:eastAsia="Times New Roman" w:hAnsiTheme="minorHAnsi"/>
      <w:sz w:val="22"/>
      <w:szCs w:val="24"/>
      <w:lang w:eastAsia="en-US"/>
    </w:rPr>
  </w:style>
  <w:style w:type="table" w:customStyle="1" w:styleId="GridTable4Accent1">
    <w:name w:val="Grid Table 4 Accent 1"/>
    <w:basedOn w:val="Normlnatabuka"/>
    <w:uiPriority w:val="49"/>
    <w:rsid w:val="0039629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ZPOdrky2rovne">
    <w:name w:val="ZP_Odrážky_2.úrovne"/>
    <w:basedOn w:val="ZPOdrky1rovne"/>
    <w:qFormat/>
    <w:rsid w:val="004D206F"/>
    <w:pPr>
      <w:numPr>
        <w:numId w:val="20"/>
      </w:numPr>
    </w:pPr>
  </w:style>
  <w:style w:type="paragraph" w:customStyle="1" w:styleId="figurecaption">
    <w:name w:val="figure caption"/>
    <w:rsid w:val="00293DBD"/>
    <w:pPr>
      <w:numPr>
        <w:numId w:val="21"/>
      </w:numPr>
      <w:spacing w:before="80" w:after="200"/>
      <w:jc w:val="center"/>
    </w:pPr>
    <w:rPr>
      <w:rFonts w:eastAsia="Times New Roman"/>
      <w:sz w:val="16"/>
      <w:lang w:val="en-US" w:eastAsia="en-US"/>
    </w:rPr>
  </w:style>
  <w:style w:type="paragraph" w:styleId="Odsekzoznamu">
    <w:name w:val="List Paragraph"/>
    <w:basedOn w:val="Normlny"/>
    <w:uiPriority w:val="34"/>
    <w:qFormat/>
    <w:rsid w:val="00546781"/>
    <w:pPr>
      <w:ind w:left="720"/>
      <w:contextualSpacing/>
    </w:pPr>
  </w:style>
  <w:style w:type="paragraph" w:customStyle="1" w:styleId="commandline">
    <w:name w:val="command_line"/>
    <w:basedOn w:val="Normlny"/>
    <w:qFormat/>
    <w:rsid w:val="00E146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0" w:line="240" w:lineRule="auto"/>
      <w:ind w:firstLine="0"/>
    </w:pPr>
    <w:rPr>
      <w:rFonts w:ascii="Courier New" w:hAnsi="Courier New"/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6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il.uniza.sk/linux-howto/nastavenie-dom%C3%A9nov%C3%A9ho-mena-ip-adresy-pre-debian-server" TargetMode="External"/><Relationship Id="rId18" Type="http://schemas.openxmlformats.org/officeDocument/2006/relationships/hyperlink" Target="https://drupal.org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emf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dynagen.org/tutorial.htm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MENO_OR_IP_ADRESA_SERVERA/?q=dynamips/db_fill" TargetMode="External"/><Relationship Id="rId45" Type="http://schemas.openxmlformats.org/officeDocument/2006/relationships/image" Target="media/image25.png"/><Relationship Id="rId53" Type="http://schemas.openxmlformats.org/officeDocument/2006/relationships/oleObject" Target="embeddings/oleObject2.bin"/><Relationship Id="rId5" Type="http://schemas.openxmlformats.org/officeDocument/2006/relationships/settings" Target="settings.xml"/><Relationship Id="rId19" Type="http://schemas.openxmlformats.org/officeDocument/2006/relationships/hyperlink" Target="http://drupal.org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nil.uniza.sk/linux-howto/setting-static-ip-address-debia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hyperlink" Target="http://www.debian.org/releases/stable/installmanual" TargetMode="External"/><Relationship Id="rId17" Type="http://schemas.openxmlformats.org/officeDocument/2006/relationships/hyperlink" Target="http://dynagen.org/tutorial.htm" TargetMode="External"/><Relationship Id="rId25" Type="http://schemas.openxmlformats.org/officeDocument/2006/relationships/hyperlink" Target="https://drupal.org/documentation/install/beginner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3.png"/><Relationship Id="rId41" Type="http://schemas.openxmlformats.org/officeDocument/2006/relationships/hyperlink" Target="http://viro.kis.fri.uniza.sk/?q=dynamips/db_fill" TargetMode="Externa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RNAR~1\AppData\Local\Temp\sablona_ZP_V1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D5A52D-E367-475A-91CE-8C50C730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sablona_ZP_V1</Template>
  <TotalTime>8925</TotalTime>
  <Pages>1</Pages>
  <Words>8832</Words>
  <Characters>50348</Characters>
  <Application>Microsoft Office Word</Application>
  <DocSecurity>0</DocSecurity>
  <Lines>419</Lines>
  <Paragraphs>118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NÁZOV VYSOKEJ ŠKOLY</vt:lpstr>
      <vt:lpstr>NÁZOV VYSOKEJ ŠKOLY</vt:lpstr>
    </vt:vector>
  </TitlesOfParts>
  <Company>Technical University</Company>
  <LinksUpToDate>false</LinksUpToDate>
  <CharactersWithSpaces>59062</CharactersWithSpaces>
  <SharedDoc>false</SharedDoc>
  <HLinks>
    <vt:vector size="222" baseType="variant">
      <vt:variant>
        <vt:i4>5832712</vt:i4>
      </vt:variant>
      <vt:variant>
        <vt:i4>279</vt:i4>
      </vt:variant>
      <vt:variant>
        <vt:i4>0</vt:i4>
      </vt:variant>
      <vt:variant>
        <vt:i4>5</vt:i4>
      </vt:variant>
      <vt:variant>
        <vt:lpwstr>http://informationr.net/tdw/publ/papers/1999JDoc.html</vt:lpwstr>
      </vt:variant>
      <vt:variant>
        <vt:lpwstr/>
      </vt:variant>
      <vt:variant>
        <vt:i4>4390987</vt:i4>
      </vt:variant>
      <vt:variant>
        <vt:i4>276</vt:i4>
      </vt:variant>
      <vt:variant>
        <vt:i4>0</vt:i4>
      </vt:variant>
      <vt:variant>
        <vt:i4>5</vt:i4>
      </vt:variant>
      <vt:variant>
        <vt:lpwstr>http://inform.nu/Articles/Vol3/v3n2p49-56.pdf</vt:lpwstr>
      </vt:variant>
      <vt:variant>
        <vt:lpwstr/>
      </vt:variant>
      <vt:variant>
        <vt:i4>7405607</vt:i4>
      </vt:variant>
      <vt:variant>
        <vt:i4>273</vt:i4>
      </vt:variant>
      <vt:variant>
        <vt:i4>0</vt:i4>
      </vt:variant>
      <vt:variant>
        <vt:i4>5</vt:i4>
      </vt:variant>
      <vt:variant>
        <vt:lpwstr>http://informationr.net/tdw/publ/papers/2004ISBandDigitalInfo.html</vt:lpwstr>
      </vt:variant>
      <vt:variant>
        <vt:lpwstr/>
      </vt:variant>
      <vt:variant>
        <vt:i4>655431</vt:i4>
      </vt:variant>
      <vt:variant>
        <vt:i4>270</vt:i4>
      </vt:variant>
      <vt:variant>
        <vt:i4>0</vt:i4>
      </vt:variant>
      <vt:variant>
        <vt:i4>5</vt:i4>
      </vt:variant>
      <vt:variant>
        <vt:lpwstr>http://skip.nkp.cz/ValHro07/keStazeni/Vojnar.ppt</vt:lpwstr>
      </vt:variant>
      <vt:variant>
        <vt:lpwstr/>
      </vt:variant>
      <vt:variant>
        <vt:i4>3801214</vt:i4>
      </vt:variant>
      <vt:variant>
        <vt:i4>267</vt:i4>
      </vt:variant>
      <vt:variant>
        <vt:i4>0</vt:i4>
      </vt:variant>
      <vt:variant>
        <vt:i4>5</vt:i4>
      </vt:variant>
      <vt:variant>
        <vt:lpwstr>http://www.ikaros.cz/node/2007</vt:lpwstr>
      </vt:variant>
      <vt:variant>
        <vt:lpwstr/>
      </vt:variant>
      <vt:variant>
        <vt:i4>2228260</vt:i4>
      </vt:variant>
      <vt:variant>
        <vt:i4>264</vt:i4>
      </vt:variant>
      <vt:variant>
        <vt:i4>0</vt:i4>
      </vt:variant>
      <vt:variant>
        <vt:i4>5</vt:i4>
      </vt:variant>
      <vt:variant>
        <vt:lpwstr>http://www.elet.sk/?pouzitelnost-pristupnost&amp;sprava=pouzitelnost-webovych-sidiel-ako-zakladnypredpoklad-ich-uspesnosti</vt:lpwstr>
      </vt:variant>
      <vt:variant>
        <vt:lpwstr/>
      </vt:variant>
      <vt:variant>
        <vt:i4>5373964</vt:i4>
      </vt:variant>
      <vt:variant>
        <vt:i4>261</vt:i4>
      </vt:variant>
      <vt:variant>
        <vt:i4>0</vt:i4>
      </vt:variant>
      <vt:variant>
        <vt:i4>5</vt:i4>
      </vt:variant>
      <vt:variant>
        <vt:lpwstr>http://kst.uniza.sk/predmety/kvs/04_prednaska_sluzby.pdf</vt:lpwstr>
      </vt:variant>
      <vt:variant>
        <vt:lpwstr/>
      </vt:variant>
      <vt:variant>
        <vt:i4>2687091</vt:i4>
      </vt:variant>
      <vt:variant>
        <vt:i4>258</vt:i4>
      </vt:variant>
      <vt:variant>
        <vt:i4>0</vt:i4>
      </vt:variant>
      <vt:variant>
        <vt:i4>5</vt:i4>
      </vt:variant>
      <vt:variant>
        <vt:lpwstr>http://www.google.com/search?tbo=p&amp;tbm=bks&amp;q=inauthor:%22International+Federation+of+Library+Associations+and+Institutions%22&amp;source=gbs_metadata_r&amp;cad=3</vt:lpwstr>
      </vt:variant>
      <vt:variant>
        <vt:lpwstr/>
      </vt:variant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_Toc301739863</vt:lpwstr>
      </vt:variant>
      <vt:variant>
        <vt:i4>2031673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_Toc301739862</vt:lpwstr>
      </vt:variant>
      <vt:variant>
        <vt:i4>2031673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_Toc301739861</vt:lpwstr>
      </vt:variant>
      <vt:variant>
        <vt:i4>2031670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_Toc301739763</vt:lpwstr>
      </vt:variant>
      <vt:variant>
        <vt:i4>2031670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_Toc301739762</vt:lpwstr>
      </vt:variant>
      <vt:variant>
        <vt:i4>2031670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_Toc301739761</vt:lpwstr>
      </vt:variant>
      <vt:variant>
        <vt:i4>2031670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_Toc301739760</vt:lpwstr>
      </vt:variant>
      <vt:variant>
        <vt:i4>1835062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_Toc301739759</vt:lpwstr>
      </vt:variant>
      <vt:variant>
        <vt:i4>1835062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_Toc301739758</vt:lpwstr>
      </vt:variant>
      <vt:variant>
        <vt:i4>1835062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_Toc301739757</vt:lpwstr>
      </vt:variant>
      <vt:variant>
        <vt:i4>1835062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_Toc301739756</vt:lpwstr>
      </vt:variant>
      <vt:variant>
        <vt:i4>1835062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_Toc301739755</vt:lpwstr>
      </vt:variant>
      <vt:variant>
        <vt:i4>1835062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_Toc301739754</vt:lpwstr>
      </vt:variant>
      <vt:variant>
        <vt:i4>1703990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_Toc301739738</vt:lpwstr>
      </vt:variant>
      <vt:variant>
        <vt:i4>1703990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_Toc301739737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_Toc301739736</vt:lpwstr>
      </vt:variant>
      <vt:variant>
        <vt:i4>1703990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_Toc301739735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_Toc301739734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_Toc301739733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_Toc301739732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_Toc301739731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_Toc301739730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_Toc301739729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_Toc301739728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_Toc301739727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_Toc301739726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_Toc301739725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_Toc301739724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_Toc301739723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NÁZOV VYSOKEJ ŠKOLY</dc:title>
  <dc:creator>tornaryova</dc:creator>
  <cp:lastModifiedBy>palo</cp:lastModifiedBy>
  <cp:revision>142</cp:revision>
  <cp:lastPrinted>2011-09-28T18:44:00Z</cp:lastPrinted>
  <dcterms:created xsi:type="dcterms:W3CDTF">2013-11-07T10:30:00Z</dcterms:created>
  <dcterms:modified xsi:type="dcterms:W3CDTF">2014-01-06T18:29:00Z</dcterms:modified>
</cp:coreProperties>
</file>